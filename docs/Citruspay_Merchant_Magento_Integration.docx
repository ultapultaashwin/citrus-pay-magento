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7B9" w:rsidRDefault="004307B9" w:rsidP="00CA514E">
      <w:pPr>
        <w:jc w:val="center"/>
        <w:rPr>
          <w:rStyle w:val="Heading1Char"/>
          <w:sz w:val="40"/>
          <w:szCs w:val="40"/>
        </w:rPr>
      </w:pPr>
      <w:bookmarkStart w:id="0" w:name="_Toc322698695"/>
      <w:bookmarkStart w:id="1" w:name="_Toc322698738"/>
      <w:bookmarkStart w:id="2" w:name="_Toc322698912"/>
      <w:bookmarkStart w:id="3" w:name="_Toc322699456"/>
      <w:bookmarkStart w:id="4" w:name="_Toc322715630"/>
      <w:bookmarkStart w:id="5" w:name="_Toc322715686"/>
      <w:bookmarkStart w:id="6" w:name="_Toc324153075"/>
      <w:bookmarkStart w:id="7" w:name="_Toc324946806"/>
      <w:r w:rsidRPr="00153CED">
        <w:rPr>
          <w:rStyle w:val="Heading1Char"/>
          <w:sz w:val="40"/>
          <w:szCs w:val="40"/>
        </w:rPr>
        <w:t>Citrus Payment Solution</w:t>
      </w:r>
      <w:r>
        <w:rPr>
          <w:rStyle w:val="Heading1Char"/>
          <w:sz w:val="40"/>
          <w:szCs w:val="40"/>
        </w:rPr>
        <w:t>s</w:t>
      </w:r>
      <w:r w:rsidRPr="00153CED">
        <w:rPr>
          <w:rStyle w:val="Heading1Char"/>
          <w:sz w:val="40"/>
          <w:szCs w:val="40"/>
        </w:rPr>
        <w:t xml:space="preserve"> Pvt. Ltd</w:t>
      </w:r>
      <w:bookmarkEnd w:id="0"/>
      <w:bookmarkEnd w:id="1"/>
      <w:bookmarkEnd w:id="2"/>
      <w:bookmarkEnd w:id="3"/>
      <w:r>
        <w:rPr>
          <w:rStyle w:val="Heading1Char"/>
          <w:sz w:val="40"/>
          <w:szCs w:val="40"/>
        </w:rPr>
        <w:t>.</w:t>
      </w:r>
      <w:bookmarkEnd w:id="4"/>
      <w:bookmarkEnd w:id="5"/>
      <w:bookmarkEnd w:id="6"/>
      <w:bookmarkEnd w:id="7"/>
    </w:p>
    <w:p w:rsidR="004307B9" w:rsidRPr="00153CED" w:rsidRDefault="004307B9" w:rsidP="00CA514E">
      <w:pPr>
        <w:jc w:val="center"/>
        <w:rPr>
          <w:rStyle w:val="Heading1Char"/>
          <w:sz w:val="40"/>
          <w:szCs w:val="40"/>
        </w:rPr>
      </w:pPr>
      <w:r>
        <w:rPr>
          <w:rStyle w:val="Heading1Char"/>
          <w:sz w:val="40"/>
          <w:szCs w:val="40"/>
        </w:rPr>
        <w:t xml:space="preserve">For </w:t>
      </w:r>
      <w:bookmarkStart w:id="8" w:name="_Toc322698697"/>
      <w:bookmarkStart w:id="9" w:name="_Toc322698740"/>
      <w:bookmarkStart w:id="10" w:name="_Toc322698914"/>
      <w:bookmarkStart w:id="11" w:name="_Toc322699458"/>
      <w:bookmarkStart w:id="12" w:name="_Toc322715632"/>
      <w:bookmarkStart w:id="13" w:name="_Toc322715688"/>
      <w:bookmarkStart w:id="14" w:name="_Toc324153077"/>
      <w:bookmarkStart w:id="15" w:name="_Toc324946808"/>
      <w:r>
        <w:rPr>
          <w:rStyle w:val="Heading1Char"/>
          <w:sz w:val="40"/>
          <w:szCs w:val="40"/>
        </w:rPr>
        <w:t>Magento Commerce  (v 1.9.1.0)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 w:rsidP="00003B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</w:p>
    <w:p w:rsidR="004307B9" w:rsidRDefault="004307B9" w:rsidP="00003B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</w:p>
    <w:p w:rsidR="004307B9" w:rsidRDefault="004307B9" w:rsidP="00003B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</w:p>
    <w:p w:rsidR="004307B9" w:rsidRDefault="004307B9" w:rsidP="00003B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</w:p>
    <w:p w:rsidR="004307B9" w:rsidRDefault="004307B9" w:rsidP="00003B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>Proprietary Notice</w:t>
      </w:r>
    </w:p>
    <w:p w:rsidR="004307B9" w:rsidRDefault="004307B9" w:rsidP="00881F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7"/>
          <w:szCs w:val="27"/>
        </w:rPr>
      </w:pPr>
    </w:p>
    <w:p w:rsidR="004307B9" w:rsidRDefault="004307B9" w:rsidP="00881F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7"/>
          <w:szCs w:val="27"/>
        </w:rPr>
      </w:pPr>
    </w:p>
    <w:p w:rsidR="004307B9" w:rsidRDefault="004307B9" w:rsidP="00881F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3"/>
          <w:szCs w:val="23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This document contains proprietary and confidential information of CITRUS PAYMENT</w:t>
      </w:r>
    </w:p>
    <w:p w:rsidR="004307B9" w:rsidRDefault="004307B9" w:rsidP="00881F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3"/>
          <w:szCs w:val="23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SOLUTIONS PRIVATE LIMITED and is to be used only by for the purpose of review. No part</w:t>
      </w:r>
    </w:p>
    <w:p w:rsidR="004307B9" w:rsidRDefault="004307B9" w:rsidP="00881F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3"/>
          <w:szCs w:val="23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of this document may be reproduced, transmitted, stored in a retrieval system, nor translated</w:t>
      </w:r>
    </w:p>
    <w:p w:rsidR="004307B9" w:rsidRDefault="004307B9" w:rsidP="00881F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3"/>
          <w:szCs w:val="23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into any human or computer language, in any form or by any means, electronic, mechanical,</w:t>
      </w:r>
    </w:p>
    <w:p w:rsidR="004307B9" w:rsidRDefault="004307B9" w:rsidP="00881F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3"/>
          <w:szCs w:val="23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optical, chemical, manual, or otherwise, without the prior written permission of the owners.</w:t>
      </w:r>
    </w:p>
    <w:p w:rsidR="004307B9" w:rsidRDefault="004307B9" w:rsidP="00881F1C">
      <w:pPr>
        <w:jc w:val="both"/>
        <w:rPr>
          <w:rStyle w:val="Heading1Char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The respective owners own all trademarks.</w:t>
      </w: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 w:rsidP="00292034">
      <w:pPr>
        <w:pStyle w:val="TOCHeading"/>
        <w:jc w:val="center"/>
      </w:pPr>
      <w:r>
        <w:t>Table of Contents</w:t>
      </w:r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24946806" w:history="1">
        <w:r w:rsidRPr="008878D6">
          <w:rPr>
            <w:rStyle w:val="Hyperlink"/>
            <w:noProof/>
          </w:rPr>
          <w:t>Citrus Payment Solutions Pvt. Ltd.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hyperlink w:anchor="_Toc324946807" w:history="1">
        <w:r w:rsidRPr="008878D6">
          <w:rPr>
            <w:rStyle w:val="Hyperlink"/>
            <w:noProof/>
          </w:rPr>
          <w:t>Merchant Integration 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hyperlink w:anchor="_Toc324946808" w:history="1">
        <w:r w:rsidRPr="008878D6">
          <w:rPr>
            <w:rStyle w:val="Hyperlink"/>
            <w:noProof/>
          </w:rPr>
          <w:t>Magento Driver (v 1.0)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hyperlink w:anchor="_Toc324946809" w:history="1">
        <w:r w:rsidRPr="008878D6">
          <w:rPr>
            <w:rStyle w:val="Hyperlink"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hyperlink w:anchor="_Toc324946810" w:history="1">
        <w:r w:rsidRPr="008878D6">
          <w:rPr>
            <w:rStyle w:val="Hyperlink"/>
            <w:noProof/>
          </w:rPr>
          <w:t>Payment Gateway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hyperlink w:anchor="_Toc324946811" w:history="1">
        <w:r w:rsidRPr="008878D6">
          <w:rPr>
            <w:rStyle w:val="Hyperlink"/>
            <w:noProof/>
          </w:rPr>
          <w:t>Installation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hyperlink w:anchor="_Toc324946812" w:history="1">
        <w:r w:rsidRPr="008878D6">
          <w:rPr>
            <w:rStyle w:val="Hyperlink"/>
            <w:noProof/>
          </w:rPr>
          <w:t>Configuring Magento for CitrusPay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07B9" w:rsidRDefault="004307B9">
      <w:pPr>
        <w:pStyle w:val="TOC1"/>
        <w:tabs>
          <w:tab w:val="right" w:leader="dot" w:pos="9350"/>
        </w:tabs>
        <w:rPr>
          <w:noProof/>
        </w:rPr>
      </w:pPr>
      <w:hyperlink w:anchor="_Toc324946813" w:history="1">
        <w:r w:rsidRPr="008878D6">
          <w:rPr>
            <w:rStyle w:val="Hyperlink"/>
            <w:noProof/>
          </w:rPr>
          <w:t>Testing Magento with CitrusPay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_Toc324946813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307B9" w:rsidRDefault="004307B9">
      <w:r>
        <w:fldChar w:fldCharType="end"/>
      </w: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>
      <w:pPr>
        <w:rPr>
          <w:rStyle w:val="Heading1Char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050F39">
      <w:pPr>
        <w:jc w:val="center"/>
        <w:rPr>
          <w:rFonts w:ascii="Cambria" w:hAnsi="Cambria" w:cs="Cambria"/>
          <w:b/>
          <w:bCs/>
          <w:color w:val="365F91"/>
          <w:sz w:val="28"/>
          <w:szCs w:val="28"/>
        </w:rPr>
      </w:pPr>
      <w:r>
        <w:rPr>
          <w:rFonts w:ascii="Cambria" w:hAnsi="Cambria" w:cs="Cambria"/>
          <w:b/>
          <w:bCs/>
          <w:color w:val="365F91"/>
          <w:sz w:val="28"/>
          <w:szCs w:val="28"/>
        </w:rPr>
        <w:t>Revision History</w:t>
      </w: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566"/>
        <w:gridCol w:w="1480"/>
        <w:gridCol w:w="3234"/>
        <w:gridCol w:w="1628"/>
        <w:gridCol w:w="1668"/>
      </w:tblGrid>
      <w:tr w:rsidR="004307B9" w:rsidRPr="00CC0751"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  <w:rPr>
                <w:b/>
                <w:bCs/>
              </w:rPr>
            </w:pPr>
            <w:r w:rsidRPr="00CC0751">
              <w:rPr>
                <w:b/>
                <w:bCs/>
              </w:rPr>
              <w:t>Version</w:t>
            </w:r>
          </w:p>
        </w:tc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  <w:rPr>
                <w:b/>
                <w:bCs/>
              </w:rPr>
            </w:pPr>
            <w:r w:rsidRPr="00CC0751">
              <w:rPr>
                <w:b/>
                <w:bCs/>
              </w:rPr>
              <w:t>Date</w:t>
            </w:r>
          </w:p>
        </w:tc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  <w:rPr>
                <w:b/>
                <w:bCs/>
              </w:rPr>
            </w:pPr>
            <w:r w:rsidRPr="00CC0751">
              <w:rPr>
                <w:b/>
                <w:bCs/>
              </w:rPr>
              <w:t>Author</w:t>
            </w:r>
          </w:p>
        </w:tc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  <w:rPr>
                <w:b/>
                <w:bCs/>
              </w:rPr>
            </w:pPr>
            <w:r w:rsidRPr="00CC0751">
              <w:rPr>
                <w:b/>
                <w:bCs/>
              </w:rPr>
              <w:t xml:space="preserve">Rationale for Change </w:t>
            </w:r>
          </w:p>
        </w:tc>
        <w:tc>
          <w:tcPr>
            <w:tcW w:w="1916" w:type="dxa"/>
          </w:tcPr>
          <w:p w:rsidR="004307B9" w:rsidRPr="00CC0751" w:rsidRDefault="004307B9" w:rsidP="00CC0751">
            <w:pPr>
              <w:spacing w:after="0" w:line="240" w:lineRule="auto"/>
              <w:rPr>
                <w:b/>
                <w:bCs/>
              </w:rPr>
            </w:pPr>
            <w:r w:rsidRPr="00CC0751">
              <w:rPr>
                <w:b/>
                <w:bCs/>
              </w:rPr>
              <w:t>Comments</w:t>
            </w:r>
          </w:p>
        </w:tc>
      </w:tr>
      <w:tr w:rsidR="004307B9" w:rsidRPr="00CC0751"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</w:pPr>
            <w:r w:rsidRPr="00CC0751">
              <w:t>1.0</w:t>
            </w:r>
          </w:p>
        </w:tc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</w:pPr>
            <w:r w:rsidRPr="00CC0751">
              <w:t>May 16, 2012</w:t>
            </w:r>
          </w:p>
        </w:tc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</w:pPr>
            <w:r w:rsidRPr="00CC0751">
              <w:t>Vaibhav Ranglani</w:t>
            </w:r>
            <w:r w:rsidRPr="00CC0751">
              <w:br/>
              <w:t>(vaibhav.ranglani@talentica.com)</w:t>
            </w:r>
          </w:p>
        </w:tc>
        <w:tc>
          <w:tcPr>
            <w:tcW w:w="1915" w:type="dxa"/>
          </w:tcPr>
          <w:p w:rsidR="004307B9" w:rsidRPr="00CC0751" w:rsidRDefault="004307B9" w:rsidP="00CC0751">
            <w:pPr>
              <w:spacing w:after="0" w:line="240" w:lineRule="auto"/>
            </w:pPr>
            <w:r w:rsidRPr="00CC0751">
              <w:t>Initial Draft</w:t>
            </w:r>
          </w:p>
        </w:tc>
        <w:tc>
          <w:tcPr>
            <w:tcW w:w="1916" w:type="dxa"/>
          </w:tcPr>
          <w:p w:rsidR="004307B9" w:rsidRPr="00CC0751" w:rsidRDefault="004307B9" w:rsidP="00CC0751">
            <w:pPr>
              <w:spacing w:after="0" w:line="240" w:lineRule="auto"/>
              <w:rPr>
                <w:rFonts w:ascii="Cambria" w:hAnsi="Cambria" w:cs="Cambria"/>
                <w:b/>
                <w:bCs/>
                <w:color w:val="365F91"/>
                <w:sz w:val="28"/>
                <w:szCs w:val="28"/>
              </w:rPr>
            </w:pPr>
          </w:p>
        </w:tc>
      </w:tr>
      <w:tr w:rsidR="004307B9" w:rsidRPr="00CC0751">
        <w:tc>
          <w:tcPr>
            <w:tcW w:w="1915" w:type="dxa"/>
          </w:tcPr>
          <w:p w:rsidR="004307B9" w:rsidRPr="00F60C00" w:rsidRDefault="004307B9" w:rsidP="00CC0751">
            <w:pPr>
              <w:spacing w:after="0" w:line="240" w:lineRule="auto"/>
            </w:pPr>
            <w:r w:rsidRPr="00F60C00">
              <w:t>2.0</w:t>
            </w:r>
          </w:p>
        </w:tc>
        <w:tc>
          <w:tcPr>
            <w:tcW w:w="1915" w:type="dxa"/>
          </w:tcPr>
          <w:p w:rsidR="004307B9" w:rsidRPr="00F60C00" w:rsidRDefault="004307B9" w:rsidP="00CC0751">
            <w:pPr>
              <w:spacing w:after="0" w:line="240" w:lineRule="auto"/>
            </w:pPr>
            <w:r w:rsidRPr="00F60C00">
              <w:t>Feb 12</w:t>
            </w:r>
          </w:p>
        </w:tc>
        <w:tc>
          <w:tcPr>
            <w:tcW w:w="1915" w:type="dxa"/>
          </w:tcPr>
          <w:p w:rsidR="004307B9" w:rsidRPr="00F60C00" w:rsidRDefault="004307B9" w:rsidP="00CC0751">
            <w:pPr>
              <w:spacing w:after="0" w:line="240" w:lineRule="auto"/>
            </w:pPr>
            <w:r w:rsidRPr="00F60C00">
              <w:t>Sujoy Goswami</w:t>
            </w:r>
          </w:p>
          <w:p w:rsidR="004307B9" w:rsidRPr="00F60C00" w:rsidRDefault="004307B9" w:rsidP="00CC0751">
            <w:pPr>
              <w:spacing w:after="0" w:line="240" w:lineRule="auto"/>
            </w:pPr>
            <w:r w:rsidRPr="00F60C00">
              <w:t>(support@viatechs.in)</w:t>
            </w:r>
          </w:p>
        </w:tc>
        <w:tc>
          <w:tcPr>
            <w:tcW w:w="1915" w:type="dxa"/>
          </w:tcPr>
          <w:p w:rsidR="004307B9" w:rsidRPr="00F60C00" w:rsidRDefault="004307B9" w:rsidP="00CC0751">
            <w:pPr>
              <w:spacing w:after="0" w:line="240" w:lineRule="auto"/>
            </w:pPr>
            <w:r w:rsidRPr="00F60C00">
              <w:t>Updated</w:t>
            </w:r>
          </w:p>
        </w:tc>
        <w:tc>
          <w:tcPr>
            <w:tcW w:w="1916" w:type="dxa"/>
          </w:tcPr>
          <w:p w:rsidR="004307B9" w:rsidRPr="00F60C00" w:rsidRDefault="004307B9" w:rsidP="00CC0751">
            <w:pPr>
              <w:spacing w:after="0" w:line="240" w:lineRule="auto"/>
            </w:pPr>
            <w:r w:rsidRPr="00F60C00">
              <w:t>Upgraded to latest Magento</w:t>
            </w:r>
          </w:p>
        </w:tc>
      </w:tr>
    </w:tbl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Default="004307B9" w:rsidP="001C4AB5">
      <w:pPr>
        <w:rPr>
          <w:rFonts w:ascii="Cambria" w:hAnsi="Cambria" w:cs="Cambria"/>
          <w:b/>
          <w:bCs/>
          <w:color w:val="365F91"/>
          <w:sz w:val="28"/>
          <w:szCs w:val="28"/>
        </w:rPr>
      </w:pPr>
    </w:p>
    <w:p w:rsidR="004307B9" w:rsidRPr="00544C4F" w:rsidRDefault="004307B9" w:rsidP="00544C4F">
      <w:pPr>
        <w:pStyle w:val="Heading1"/>
      </w:pPr>
      <w:bookmarkStart w:id="16" w:name="_Toc324946809"/>
      <w:r w:rsidRPr="00544C4F">
        <w:t>Prerequisites</w:t>
      </w:r>
      <w:bookmarkEnd w:id="16"/>
    </w:p>
    <w:p w:rsidR="004307B9" w:rsidRDefault="004307B9" w:rsidP="00E61200">
      <w:pPr>
        <w:jc w:val="both"/>
      </w:pPr>
      <w:r>
        <w:t>The merchant server, where the Citrus Payment Merchant Kit will be installed, should have the following softwares already installed:-</w:t>
      </w:r>
    </w:p>
    <w:p w:rsidR="004307B9" w:rsidRPr="00F33017" w:rsidRDefault="004307B9" w:rsidP="006A23F9">
      <w:pPr>
        <w:pStyle w:val="ListParagraph"/>
        <w:numPr>
          <w:ilvl w:val="0"/>
          <w:numId w:val="9"/>
        </w:numPr>
      </w:pPr>
      <w:r>
        <w:t>Php 5</w:t>
      </w:r>
      <w:r w:rsidRPr="00F33017">
        <w:t>.</w:t>
      </w:r>
      <w:r>
        <w:t>x</w:t>
      </w:r>
    </w:p>
    <w:p w:rsidR="004307B9" w:rsidRDefault="004307B9" w:rsidP="006A23F9">
      <w:pPr>
        <w:pStyle w:val="ListParagraph"/>
        <w:numPr>
          <w:ilvl w:val="0"/>
          <w:numId w:val="9"/>
        </w:numPr>
      </w:pPr>
      <w:r w:rsidRPr="00F33017">
        <w:t>MySql Database</w:t>
      </w:r>
    </w:p>
    <w:p w:rsidR="004307B9" w:rsidRDefault="004307B9" w:rsidP="006A23F9">
      <w:pPr>
        <w:pStyle w:val="ListParagraph"/>
        <w:numPr>
          <w:ilvl w:val="0"/>
          <w:numId w:val="9"/>
        </w:numPr>
      </w:pPr>
      <w:r>
        <w:t>Apache 2.2.17 or higher</w:t>
      </w:r>
    </w:p>
    <w:p w:rsidR="004307B9" w:rsidRDefault="004307B9" w:rsidP="006A23F9">
      <w:pPr>
        <w:pStyle w:val="ListParagraph"/>
        <w:numPr>
          <w:ilvl w:val="0"/>
          <w:numId w:val="9"/>
        </w:numPr>
      </w:pPr>
      <w:r>
        <w:t>Magento Ecommerce 1.9.1.0 Platform installed.</w:t>
      </w:r>
    </w:p>
    <w:p w:rsidR="004307B9" w:rsidRDefault="004307B9" w:rsidP="006A23F9">
      <w:pPr>
        <w:pStyle w:val="ListParagraph"/>
        <w:numPr>
          <w:ilvl w:val="0"/>
          <w:numId w:val="9"/>
        </w:numPr>
      </w:pPr>
      <w:r>
        <w:t>Zip file of CitrusPay Magento Driver/plugin.</w:t>
      </w:r>
    </w:p>
    <w:p w:rsidR="004307B9" w:rsidRDefault="004307B9" w:rsidP="007B5497"/>
    <w:p w:rsidR="004307B9" w:rsidRDefault="004307B9" w:rsidP="007B5497"/>
    <w:p w:rsidR="004307B9" w:rsidRDefault="004307B9" w:rsidP="00B72F21">
      <w:pPr>
        <w:pStyle w:val="Heading1"/>
      </w:pPr>
      <w:bookmarkStart w:id="17" w:name="_Toc324946810"/>
      <w:r>
        <w:t>Payment Gateway Flow</w:t>
      </w:r>
      <w:bookmarkEnd w:id="17"/>
    </w:p>
    <w:p w:rsidR="004307B9" w:rsidRPr="006851CD" w:rsidRDefault="004307B9" w:rsidP="006851CD"/>
    <w:p w:rsidR="004307B9" w:rsidRDefault="004307B9">
      <w:r>
        <w:rPr>
          <w:noProof/>
        </w:rPr>
        <w:pict>
          <v:rect id="_x0000_s1026" style="position:absolute;margin-left:165pt;margin-top:14.55pt;width:115.5pt;height:134.95pt;z-index:251651072" strokecolor="#c2d69b" strokeweight="1pt">
            <v:fill color2="#d6e3bc" focusposition="1" focussize="" focus="100%" type="gradient"/>
            <v:shadow on="t" type="perspective" color="#4e6128" opacity=".5" offset="1pt" offset2="-3pt"/>
            <v:textbox>
              <w:txbxContent>
                <w:p w:rsidR="004307B9" w:rsidRPr="00B83BBF" w:rsidRDefault="004307B9" w:rsidP="00EB20B8">
                  <w:pPr>
                    <w:jc w:val="center"/>
                    <w:rPr>
                      <w:b/>
                      <w:bCs/>
                    </w:rPr>
                  </w:pPr>
                  <w:r w:rsidRPr="00B83BBF">
                    <w:rPr>
                      <w:b/>
                      <w:bCs/>
                    </w:rPr>
                    <w:t>Merchant Site</w:t>
                  </w:r>
                </w:p>
                <w:p w:rsidR="004307B9" w:rsidRDefault="004307B9"/>
                <w:p w:rsidR="004307B9" w:rsidRPr="00B83BBF" w:rsidRDefault="004307B9" w:rsidP="00EB20B8">
                  <w:pPr>
                    <w:jc w:val="center"/>
                    <w:rPr>
                      <w:b/>
                      <w:bCs/>
                    </w:rPr>
                  </w:pPr>
                  <w:r w:rsidRPr="00B83BBF">
                    <w:rPr>
                      <w:b/>
                      <w:bCs/>
                    </w:rPr>
                    <w:t>Citrus</w:t>
                  </w:r>
                  <w:r>
                    <w:rPr>
                      <w:b/>
                      <w:bCs/>
                    </w:rPr>
                    <w:t xml:space="preserve"> P</w:t>
                  </w:r>
                  <w:r w:rsidRPr="00B83BBF">
                    <w:rPr>
                      <w:b/>
                      <w:bCs/>
                    </w:rPr>
                    <w:t>ay</w:t>
                  </w:r>
                  <w:r>
                    <w:rPr>
                      <w:b/>
                      <w:bCs/>
                    </w:rPr>
                    <w:t>ment</w:t>
                  </w:r>
                  <w:r w:rsidRPr="00B83BBF">
                    <w:rPr>
                      <w:b/>
                      <w:bCs/>
                    </w:rPr>
                    <w:t xml:space="preserve"> Gateway Library</w:t>
                  </w:r>
                </w:p>
                <w:p w:rsidR="004307B9" w:rsidRPr="00CC0751" w:rsidRDefault="004307B9" w:rsidP="00EB20B8">
                  <w:pPr>
                    <w:jc w:val="center"/>
                    <w:rPr>
                      <w:b/>
                      <w:bCs/>
                      <w:color w:val="B8CCE4"/>
                    </w:rPr>
                  </w:pPr>
                  <w:r w:rsidRPr="00A508E1">
                    <w:rPr>
                      <w:b/>
                      <w:bCs/>
                    </w:rPr>
                    <w:t>Merchant Web Server</w:t>
                  </w:r>
                </w:p>
              </w:txbxContent>
            </v:textbox>
          </v:rect>
        </w:pict>
      </w:r>
    </w:p>
    <w:p w:rsidR="004307B9" w:rsidRDefault="004307B9" w:rsidP="005C7F03">
      <w:pPr>
        <w:tabs>
          <w:tab w:val="left" w:pos="6285"/>
        </w:tabs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29.3pt;margin-top:99pt;width:.05pt;height:114.05pt;flip:y;z-index:251659264" o:connectortype="straight" strokecolor="#f79646" strokeweight="1pt">
            <v:stroke dashstyle="dash" endarrow="block"/>
            <v:shadow color="#868686"/>
          </v:shape>
        </w:pict>
      </w:r>
      <w:r>
        <w:rPr>
          <w:noProof/>
        </w:rPr>
        <w:pict>
          <v:shape id="_x0000_s1028" type="#_x0000_t32" style="position:absolute;margin-left:99.75pt;margin-top:35.55pt;width:65.25pt;height:.05pt;z-index:251660288" o:connectortype="straight" strokecolor="#f79646" strokeweight="1pt">
            <v:stroke dashstyle="dash" endarrow="block"/>
            <v:shadow color="#868686"/>
          </v:shape>
        </w:pict>
      </w:r>
      <w:r>
        <w:rPr>
          <w:noProof/>
        </w:rPr>
        <w:pict>
          <v:shape id="_x0000_s1029" type="#_x0000_t32" style="position:absolute;margin-left:280.5pt;margin-top:53.3pt;width:87pt;height:139.5pt;z-index:251657216" o:connectortype="straight" strokecolor="#f79646" strokeweight="1pt">
            <v:stroke dashstyle="dash" endarrow="block"/>
            <v:shadow color="#868686"/>
          </v:shape>
        </w:pict>
      </w:r>
      <w:r>
        <w:rPr>
          <w:noProof/>
        </w:rPr>
        <w:pict>
          <v:shape id="_x0000_s1030" type="#_x0000_t32" style="position:absolute;margin-left:280.5pt;margin-top:53.3pt;width:87pt;height:58.5pt;z-index:251658240" o:connectortype="straight" strokecolor="#f79646" strokeweight="1pt">
            <v:stroke dashstyle="dash" endarrow="block"/>
            <v:shadow color="#868686"/>
          </v:shape>
        </w:pict>
      </w:r>
      <w:r>
        <w:rPr>
          <w:noProof/>
        </w:rPr>
        <w:pict>
          <v:rect id="_x0000_s1031" style="position:absolute;margin-left:367.5pt;margin-top:82.05pt;width:131.25pt;height:152.75pt;z-index:251654144" strokecolor="#fabf8f" strokeweight="1pt">
            <v:fill color2="#fbd4b4" focusposition="1" focussize="" focus="100%" type="gradient"/>
            <v:shadow on="t" type="perspective" color="#974706" opacity=".5" offset="1pt" offset2="-3pt"/>
            <v:textbox>
              <w:txbxContent>
                <w:p w:rsidR="004307B9" w:rsidRDefault="004307B9" w:rsidP="009D398D">
                  <w:pPr>
                    <w:jc w:val="center"/>
                  </w:pPr>
                  <w:r>
                    <w:t>Citrus Payment Gateway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32" type="#_x0000_t32" style="position:absolute;margin-left:165pt;margin-top:82.05pt;width:115.5pt;height:0;z-index:251653120" o:connectortype="straight"/>
        </w:pict>
      </w:r>
      <w:r>
        <w:rPr>
          <w:noProof/>
        </w:rPr>
        <w:pict>
          <v:shape id="_x0000_s1033" type="#_x0000_t32" style="position:absolute;margin-left:165pt;margin-top:26.55pt;width:115.5pt;height:0;z-index:251652096" o:connectortype="straight"/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" o:spid="_x0000_i1025" type="#_x0000_t75" style="width:97.5pt;height:95.25pt;visibility:visible">
            <v:imagedata r:id="rId7" o:title=""/>
          </v:shape>
        </w:pict>
      </w:r>
      <w:r>
        <w:tab/>
        <w:t>HTTPS &amp; HMAC Encryption</w:t>
      </w:r>
    </w:p>
    <w:p w:rsidR="004307B9" w:rsidRDefault="004307B9">
      <w:r>
        <w:t>Internet</w:t>
      </w:r>
    </w:p>
    <w:p w:rsidR="004307B9" w:rsidRDefault="004307B9" w:rsidP="005C7F03">
      <w:pPr>
        <w:tabs>
          <w:tab w:val="left" w:pos="6420"/>
        </w:tabs>
      </w:pPr>
      <w:r>
        <w:rPr>
          <w:noProof/>
        </w:rPr>
        <w:pict>
          <v:rect id="_x0000_s1034" style="position:absolute;margin-left:390.75pt;margin-top:10.6pt;width:76.5pt;height:30pt;z-index:251655168" fillcolor="#4bacc6" strokecolor="#f2f2f2" strokeweight="3pt">
            <v:shadow on="t" type="perspective" color="#205867" opacity=".5" offset="1pt" offset2="-1pt"/>
            <v:textbox>
              <w:txbxContent>
                <w:p w:rsidR="004307B9" w:rsidRDefault="004307B9" w:rsidP="009D398D">
                  <w:pPr>
                    <w:jc w:val="center"/>
                  </w:pPr>
                  <w:r>
                    <w:t>Bank 1</w:t>
                  </w:r>
                </w:p>
              </w:txbxContent>
            </v:textbox>
          </v:rect>
        </w:pict>
      </w:r>
      <w:r>
        <w:tab/>
        <w:t>Bank 1/2</w:t>
      </w:r>
    </w:p>
    <w:p w:rsidR="004307B9" w:rsidRDefault="004307B9"/>
    <w:p w:rsidR="004307B9" w:rsidRDefault="004307B9">
      <w:r>
        <w:rPr>
          <w:noProof/>
        </w:rPr>
        <w:pict>
          <v:rect id="_x0000_s1035" style="position:absolute;margin-left:390.75pt;margin-top:15.95pt;width:76.5pt;height:32.25pt;z-index:251656192" fillcolor="#4bacc6" strokecolor="#f2f2f2" strokeweight="3pt">
            <v:shadow on="t" type="perspective" color="#205867" opacity=".5" offset="1pt" offset2="-1pt"/>
            <v:textbox>
              <w:txbxContent>
                <w:p w:rsidR="004307B9" w:rsidRDefault="004307B9" w:rsidP="009D398D">
                  <w:pPr>
                    <w:jc w:val="center"/>
                  </w:pPr>
                  <w:r>
                    <w:t>Bank 2</w:t>
                  </w:r>
                </w:p>
              </w:txbxContent>
            </v:textbox>
          </v:rect>
        </w:pict>
      </w:r>
    </w:p>
    <w:p w:rsidR="004307B9" w:rsidRDefault="004307B9">
      <w:r>
        <w:rPr>
          <w:noProof/>
        </w:rPr>
        <w:pict>
          <v:shape id="Picture 1" o:spid="_x0000_i1026" type="#_x0000_t75" style="width:75.75pt;height:67.5pt;visibility:visible">
            <v:imagedata r:id="rId8" o:title=""/>
          </v:shape>
        </w:pict>
      </w:r>
    </w:p>
    <w:p w:rsidR="004307B9" w:rsidRDefault="004307B9">
      <w:r>
        <w:t>End Users (Consumers)</w:t>
      </w:r>
    </w:p>
    <w:p w:rsidR="004307B9" w:rsidRDefault="004307B9" w:rsidP="003029BD">
      <w:pPr>
        <w:pStyle w:val="Heading1"/>
      </w:pPr>
      <w:bookmarkStart w:id="18" w:name="_Toc324946811"/>
      <w:r>
        <w:t>Installation Guide</w:t>
      </w:r>
      <w:bookmarkEnd w:id="18"/>
    </w:p>
    <w:p w:rsidR="004307B9" w:rsidRDefault="004307B9" w:rsidP="00D119F2">
      <w:pPr>
        <w:rPr>
          <w:b/>
          <w:bCs/>
        </w:rPr>
      </w:pPr>
    </w:p>
    <w:p w:rsidR="004307B9" w:rsidRPr="00D119F2" w:rsidRDefault="004307B9" w:rsidP="00D119F2">
      <w:pPr>
        <w:rPr>
          <w:b/>
          <w:bCs/>
        </w:rPr>
      </w:pPr>
      <w:r w:rsidRPr="00D119F2">
        <w:rPr>
          <w:b/>
          <w:bCs/>
        </w:rPr>
        <w:t>Directory Structure</w:t>
      </w:r>
    </w:p>
    <w:p w:rsidR="004307B9" w:rsidRDefault="004307B9" w:rsidP="00797B12">
      <w:pPr>
        <w:rPr>
          <w:b/>
          <w:bCs/>
        </w:rPr>
      </w:pPr>
      <w:r>
        <w:rPr>
          <w:noProof/>
        </w:rPr>
        <w:pict>
          <v:shape id="_x0000_i1027" type="#_x0000_t75" style="width:207pt;height:152.25pt;visibility:visible">
            <v:imagedata r:id="rId9" o:title=""/>
          </v:shape>
        </w:pict>
      </w:r>
    </w:p>
    <w:p w:rsidR="004307B9" w:rsidRDefault="004307B9" w:rsidP="0013760D">
      <w:pPr>
        <w:rPr>
          <w:b/>
          <w:bCs/>
        </w:rPr>
      </w:pPr>
      <w:r>
        <w:rPr>
          <w:b/>
          <w:bCs/>
        </w:rPr>
        <w:t>Installation Steps (Via FTP)</w:t>
      </w:r>
    </w:p>
    <w:p w:rsidR="004307B9" w:rsidRPr="0013760D" w:rsidRDefault="004307B9" w:rsidP="0013760D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>
        <w:t>Extract the zip file of Magento Driver/plugin to your local disk location, let’s call it ‘SOURCE’. You will get one ‘app’ and another ‘doc’ folder where in this integration doc resides.</w:t>
      </w:r>
    </w:p>
    <w:p w:rsidR="004307B9" w:rsidRPr="0013760D" w:rsidRDefault="004307B9" w:rsidP="0013760D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>
        <w:t xml:space="preserve">Open your FTP tool e.g. FileZilla, WSFTP, CuteFtp, etc. and in source file side point to your ‘SOURCE’ location. </w:t>
      </w:r>
    </w:p>
    <w:p w:rsidR="004307B9" w:rsidRDefault="004307B9" w:rsidP="0013760D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>
        <w:t xml:space="preserve">In destination side, connect to your remote host where magento is installed and locate your magento root folder where </w:t>
      </w:r>
      <w:r>
        <w:rPr>
          <w:b/>
          <w:bCs/>
        </w:rPr>
        <w:t xml:space="preserve">‘app’ </w:t>
      </w:r>
      <w:r w:rsidRPr="0013760D">
        <w:t>folder is present</w:t>
      </w:r>
      <w:r>
        <w:rPr>
          <w:b/>
          <w:bCs/>
        </w:rPr>
        <w:t>.</w:t>
      </w:r>
    </w:p>
    <w:p w:rsidR="004307B9" w:rsidRDefault="004307B9" w:rsidP="0013760D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 w:rsidRPr="0013760D">
        <w:t>Just upload ‘app’ folder from ‘SOURCE’ to your remote magento root.</w:t>
      </w:r>
    </w:p>
    <w:p w:rsidR="004307B9" w:rsidRPr="004D293B" w:rsidRDefault="004307B9" w:rsidP="0013760D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 w:rsidRPr="0013760D">
        <w:t>Follow the configuration section to configure the module in Magento Admin panel</w:t>
      </w:r>
      <w:r>
        <w:rPr>
          <w:b/>
          <w:bCs/>
        </w:rPr>
        <w:t>.</w:t>
      </w:r>
    </w:p>
    <w:p w:rsidR="004307B9" w:rsidRDefault="004307B9" w:rsidP="00797B12">
      <w:pPr>
        <w:rPr>
          <w:b/>
          <w:bCs/>
        </w:rPr>
      </w:pPr>
    </w:p>
    <w:p w:rsidR="004307B9" w:rsidRDefault="004307B9" w:rsidP="00797B12">
      <w:pPr>
        <w:rPr>
          <w:b/>
          <w:bCs/>
        </w:rPr>
      </w:pPr>
      <w:r>
        <w:rPr>
          <w:b/>
          <w:bCs/>
        </w:rPr>
        <w:t>Installation Steps (Manual on local PC)</w:t>
      </w:r>
    </w:p>
    <w:p w:rsidR="004307B9" w:rsidRPr="004D293B" w:rsidRDefault="004307B9" w:rsidP="00402DDF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>
        <w:t>Extract the zip file of Magento Driver/plugin.</w:t>
      </w:r>
    </w:p>
    <w:p w:rsidR="004307B9" w:rsidRPr="00E041FC" w:rsidRDefault="004307B9" w:rsidP="00402DDF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>
        <w:t>In the extracted files, navigate to app/code/community. Let us call this &lt;</w:t>
      </w:r>
      <w:r w:rsidRPr="002F07F6">
        <w:rPr>
          <w:b/>
          <w:bCs/>
        </w:rPr>
        <w:t>Driver Path</w:t>
      </w:r>
      <w:r>
        <w:rPr>
          <w:b/>
          <w:bCs/>
        </w:rPr>
        <w:t>&gt;</w:t>
      </w:r>
    </w:p>
    <w:p w:rsidR="004307B9" w:rsidRPr="004D293B" w:rsidRDefault="004307B9" w:rsidP="00402DDF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>
        <w:t>Open a new window and navigate to the directory from where your apache server serves your magento files. Let us call this &lt;</w:t>
      </w:r>
      <w:r w:rsidRPr="002F07F6">
        <w:rPr>
          <w:b/>
          <w:bCs/>
        </w:rPr>
        <w:t>Magento Path</w:t>
      </w:r>
      <w:r>
        <w:rPr>
          <w:b/>
          <w:bCs/>
        </w:rPr>
        <w:t>&gt;</w:t>
      </w:r>
    </w:p>
    <w:p w:rsidR="004307B9" w:rsidRDefault="004307B9" w:rsidP="00402DDF">
      <w:pPr>
        <w:pStyle w:val="ListParagraph"/>
        <w:numPr>
          <w:ilvl w:val="0"/>
          <w:numId w:val="10"/>
        </w:numPr>
        <w:ind w:left="360"/>
      </w:pPr>
      <w:r w:rsidRPr="002F07F6">
        <w:t xml:space="preserve">Navigate </w:t>
      </w:r>
      <w:r>
        <w:t>to directory app/code/community in &lt;</w:t>
      </w:r>
      <w:r w:rsidRPr="00CA260B">
        <w:rPr>
          <w:b/>
          <w:bCs/>
        </w:rPr>
        <w:t>Magento Path</w:t>
      </w:r>
      <w:r>
        <w:rPr>
          <w:b/>
          <w:bCs/>
        </w:rPr>
        <w:t>&gt;</w:t>
      </w:r>
      <w:r>
        <w:t xml:space="preserve">. The community directory can be named </w:t>
      </w:r>
      <w:r w:rsidRPr="002F07F6">
        <w:rPr>
          <w:b/>
          <w:bCs/>
          <w:i/>
          <w:iCs/>
        </w:rPr>
        <w:t>local</w:t>
      </w:r>
      <w:r>
        <w:rPr>
          <w:b/>
          <w:bCs/>
          <w:i/>
          <w:iCs/>
        </w:rPr>
        <w:t xml:space="preserve"> </w:t>
      </w:r>
      <w:r w:rsidRPr="002F07F6">
        <w:t xml:space="preserve">on </w:t>
      </w:r>
      <w:r>
        <w:t>a few systems.</w:t>
      </w:r>
    </w:p>
    <w:p w:rsidR="004307B9" w:rsidRPr="00A34660" w:rsidRDefault="004307B9" w:rsidP="00402DDF">
      <w:pPr>
        <w:pStyle w:val="ListParagraph"/>
        <w:numPr>
          <w:ilvl w:val="0"/>
          <w:numId w:val="10"/>
        </w:numPr>
        <w:ind w:left="360"/>
      </w:pPr>
      <w:r>
        <w:t xml:space="preserve">Copy the CitrusPay Directory from </w:t>
      </w:r>
      <w:r w:rsidRPr="00B61D8B">
        <w:rPr>
          <w:b/>
          <w:bCs/>
        </w:rPr>
        <w:t>Driver Path</w:t>
      </w:r>
      <w:r>
        <w:t xml:space="preserve"> and paste in &lt;</w:t>
      </w:r>
      <w:r w:rsidRPr="00B61D8B">
        <w:rPr>
          <w:b/>
          <w:bCs/>
        </w:rPr>
        <w:t>Magento Path</w:t>
      </w:r>
      <w:r>
        <w:rPr>
          <w:b/>
          <w:bCs/>
        </w:rPr>
        <w:t>&gt;/app/code/community/.</w:t>
      </w:r>
    </w:p>
    <w:p w:rsidR="004307B9" w:rsidRDefault="004307B9" w:rsidP="00402DDF">
      <w:pPr>
        <w:pStyle w:val="ListParagraph"/>
        <w:numPr>
          <w:ilvl w:val="0"/>
          <w:numId w:val="10"/>
        </w:numPr>
        <w:ind w:left="360"/>
      </w:pPr>
      <w:r w:rsidRPr="00A34660">
        <w:t>Now again go to the folder where you extracted the Magento driver</w:t>
      </w:r>
      <w:r>
        <w:t>/plugin.</w:t>
      </w:r>
    </w:p>
    <w:p w:rsidR="004307B9" w:rsidRPr="00A34660" w:rsidRDefault="004307B9" w:rsidP="00402DDF">
      <w:pPr>
        <w:pStyle w:val="ListParagraph"/>
        <w:numPr>
          <w:ilvl w:val="0"/>
          <w:numId w:val="10"/>
        </w:numPr>
        <w:ind w:left="360"/>
      </w:pPr>
      <w:r>
        <w:t>Navigate to app/etc/modules/. Let us call this &lt;</w:t>
      </w:r>
      <w:r w:rsidRPr="00A34660">
        <w:rPr>
          <w:b/>
          <w:bCs/>
        </w:rPr>
        <w:t>Module Path</w:t>
      </w:r>
      <w:r>
        <w:rPr>
          <w:b/>
          <w:bCs/>
        </w:rPr>
        <w:t>&gt;.</w:t>
      </w:r>
    </w:p>
    <w:p w:rsidR="004307B9" w:rsidRPr="002260AB" w:rsidRDefault="004307B9" w:rsidP="00402DDF">
      <w:pPr>
        <w:pStyle w:val="ListParagraph"/>
        <w:numPr>
          <w:ilvl w:val="0"/>
          <w:numId w:val="10"/>
        </w:numPr>
        <w:ind w:left="360"/>
      </w:pPr>
      <w:r>
        <w:t>Open a New window and navidate to app/etc/modules in &lt;</w:t>
      </w:r>
      <w:r w:rsidRPr="002260AB">
        <w:rPr>
          <w:b/>
          <w:bCs/>
        </w:rPr>
        <w:t>Magento Path</w:t>
      </w:r>
      <w:r>
        <w:rPr>
          <w:b/>
          <w:bCs/>
        </w:rPr>
        <w:t>&gt;.</w:t>
      </w:r>
    </w:p>
    <w:p w:rsidR="004307B9" w:rsidRPr="0013760D" w:rsidRDefault="004307B9" w:rsidP="00402DDF">
      <w:pPr>
        <w:pStyle w:val="ListParagraph"/>
        <w:numPr>
          <w:ilvl w:val="0"/>
          <w:numId w:val="10"/>
        </w:numPr>
        <w:ind w:left="360"/>
      </w:pPr>
      <w:r w:rsidRPr="002260AB">
        <w:t>Copy the file CitrusPay_Moto.xml</w:t>
      </w:r>
      <w:r>
        <w:t xml:space="preserve"> from </w:t>
      </w:r>
      <w:r w:rsidRPr="00B73772">
        <w:rPr>
          <w:b/>
          <w:bCs/>
        </w:rPr>
        <w:t>&lt;Module Path&gt;</w:t>
      </w:r>
      <w:r>
        <w:t xml:space="preserve"> in &lt;</w:t>
      </w:r>
      <w:r w:rsidRPr="002260AB">
        <w:rPr>
          <w:b/>
          <w:bCs/>
        </w:rPr>
        <w:t>Magento Path</w:t>
      </w:r>
      <w:r>
        <w:rPr>
          <w:b/>
          <w:bCs/>
        </w:rPr>
        <w:t>&gt;/app/etc/modules/.</w:t>
      </w:r>
    </w:p>
    <w:p w:rsidR="004307B9" w:rsidRPr="0013760D" w:rsidRDefault="004307B9" w:rsidP="0013760D">
      <w:pPr>
        <w:pStyle w:val="ListParagraph"/>
        <w:numPr>
          <w:ilvl w:val="0"/>
          <w:numId w:val="10"/>
        </w:numPr>
        <w:ind w:left="360"/>
        <w:rPr>
          <w:b/>
          <w:bCs/>
        </w:rPr>
      </w:pPr>
      <w:r w:rsidRPr="0013760D">
        <w:t>Follow the configuration section to configure the module in Magento Admin panel</w:t>
      </w:r>
      <w:r>
        <w:rPr>
          <w:b/>
          <w:bCs/>
        </w:rPr>
        <w:t>.</w:t>
      </w:r>
    </w:p>
    <w:p w:rsidR="004307B9" w:rsidRDefault="004307B9" w:rsidP="00797B12">
      <w:pPr>
        <w:rPr>
          <w:b/>
          <w:bCs/>
        </w:rPr>
      </w:pPr>
    </w:p>
    <w:p w:rsidR="004307B9" w:rsidRDefault="004307B9" w:rsidP="00885F3C">
      <w:pPr>
        <w:pStyle w:val="Heading1"/>
        <w:rPr>
          <w:rFonts w:cs="Times New Roman"/>
        </w:rPr>
      </w:pPr>
      <w:bookmarkStart w:id="19" w:name="_Toc324946812"/>
      <w:r w:rsidRPr="00885F3C">
        <w:t>Configuring Magento for CitrusPay</w:t>
      </w:r>
      <w:bookmarkEnd w:id="19"/>
    </w:p>
    <w:p w:rsidR="004307B9" w:rsidRDefault="004307B9" w:rsidP="00885F3C">
      <w:pPr>
        <w:pStyle w:val="ListParagraph"/>
        <w:numPr>
          <w:ilvl w:val="0"/>
          <w:numId w:val="11"/>
        </w:numPr>
      </w:pPr>
      <w:r w:rsidRPr="0027623B">
        <w:t xml:space="preserve">Open the admin </w:t>
      </w:r>
      <w:r>
        <w:t>console on Magento</w:t>
      </w:r>
    </w:p>
    <w:p w:rsidR="004307B9" w:rsidRDefault="004307B9" w:rsidP="00885F3C">
      <w:r>
        <w:rPr>
          <w:noProof/>
        </w:rPr>
        <w:pict>
          <v:shape id="Picture 2" o:spid="_x0000_i1028" type="#_x0000_t75" style="width:460.5pt;height:320.25pt;visibility:visible">
            <v:imagedata r:id="rId10" o:title=""/>
          </v:shape>
        </w:pict>
      </w:r>
    </w:p>
    <w:p w:rsidR="004307B9" w:rsidRDefault="004307B9" w:rsidP="00885F3C"/>
    <w:p w:rsidR="004307B9" w:rsidRDefault="004307B9" w:rsidP="0071608E">
      <w:pPr>
        <w:pStyle w:val="ListParagraph"/>
        <w:numPr>
          <w:ilvl w:val="0"/>
          <w:numId w:val="11"/>
        </w:numPr>
      </w:pPr>
      <w:r>
        <w:t>Login and Navigate to System-&gt;Configuration-&gt;Payment Methods</w:t>
      </w:r>
    </w:p>
    <w:p w:rsidR="004307B9" w:rsidRDefault="004307B9" w:rsidP="00511FD2">
      <w:r>
        <w:rPr>
          <w:noProof/>
        </w:rPr>
        <w:pict>
          <v:shape id="Picture 8" o:spid="_x0000_i1029" type="#_x0000_t75" style="width:460.5pt;height:320.25pt;visibility:visible">
            <v:imagedata r:id="rId11" o:title=""/>
          </v:shape>
        </w:pict>
      </w:r>
    </w:p>
    <w:p w:rsidR="004307B9" w:rsidRDefault="004307B9" w:rsidP="00123033">
      <w:pPr>
        <w:pStyle w:val="ListParagraph"/>
      </w:pPr>
      <w:r>
        <w:t>You should be able to see CitrusPay Payment Module in your Payment Methods.</w:t>
      </w:r>
    </w:p>
    <w:p w:rsidR="004307B9" w:rsidRDefault="004307B9" w:rsidP="00123033">
      <w:pPr>
        <w:pStyle w:val="ListParagraph"/>
      </w:pPr>
    </w:p>
    <w:p w:rsidR="004307B9" w:rsidRDefault="004307B9" w:rsidP="00123033">
      <w:pPr>
        <w:pStyle w:val="ListParagraph"/>
      </w:pPr>
      <w:r>
        <w:t>If not, please go to System-&gt;Cache Management</w:t>
      </w:r>
    </w:p>
    <w:p w:rsidR="004307B9" w:rsidRDefault="004307B9" w:rsidP="00511FD2">
      <w:r>
        <w:rPr>
          <w:noProof/>
        </w:rPr>
        <w:pict>
          <v:shape id="Picture 11" o:spid="_x0000_i1030" type="#_x0000_t75" style="width:460.5pt;height:320.25pt;visibility:visible">
            <v:imagedata r:id="rId12" o:title=""/>
          </v:shape>
        </w:pict>
      </w:r>
    </w:p>
    <w:p w:rsidR="004307B9" w:rsidRPr="00885F3C" w:rsidRDefault="004307B9" w:rsidP="00885F3C"/>
    <w:p w:rsidR="004307B9" w:rsidRDefault="004307B9" w:rsidP="00632C46">
      <w:pPr>
        <w:pStyle w:val="ListParagraph"/>
      </w:pPr>
      <w:r>
        <w:t>Now click on Flush Magento Cache then Flush Cache Storage.</w:t>
      </w:r>
    </w:p>
    <w:p w:rsidR="004307B9" w:rsidRDefault="004307B9" w:rsidP="00632C46">
      <w:pPr>
        <w:pStyle w:val="ListParagraph"/>
      </w:pPr>
      <w:r>
        <w:t>Navigate back to System-&gt;Configuration-&gt;Payment Methods</w:t>
      </w:r>
    </w:p>
    <w:p w:rsidR="004307B9" w:rsidRDefault="004307B9" w:rsidP="00632C46">
      <w:pPr>
        <w:pStyle w:val="ListParagraph"/>
      </w:pPr>
      <w:r>
        <w:t>CitrusPay Payment Module should be visible now.</w:t>
      </w:r>
    </w:p>
    <w:p w:rsidR="004307B9" w:rsidRDefault="004307B9" w:rsidP="00632C46">
      <w:pPr>
        <w:pStyle w:val="ListParagraph"/>
      </w:pPr>
    </w:p>
    <w:p w:rsidR="004307B9" w:rsidRDefault="004307B9" w:rsidP="00632C46">
      <w:pPr>
        <w:pStyle w:val="ListParagraph"/>
      </w:pPr>
    </w:p>
    <w:p w:rsidR="004307B9" w:rsidRDefault="004307B9" w:rsidP="002545F9">
      <w:pPr>
        <w:pStyle w:val="ListParagraph"/>
        <w:numPr>
          <w:ilvl w:val="0"/>
          <w:numId w:val="11"/>
        </w:numPr>
      </w:pPr>
      <w:r>
        <w:t>Click on CitrusPay Payment Module and the Gateway Settings Option Opens up.</w:t>
      </w:r>
    </w:p>
    <w:p w:rsidR="004307B9" w:rsidRDefault="004307B9" w:rsidP="003A2ABC">
      <w:pPr>
        <w:pStyle w:val="ListParagraph"/>
        <w:rPr>
          <w:b/>
          <w:bCs/>
        </w:rPr>
      </w:pPr>
    </w:p>
    <w:p w:rsidR="004307B9" w:rsidRDefault="004307B9" w:rsidP="003A2ABC">
      <w:pPr>
        <w:pStyle w:val="ListParagraph"/>
        <w:rPr>
          <w:b/>
          <w:bCs/>
        </w:rPr>
      </w:pPr>
      <w:r w:rsidRPr="00120109">
        <w:rPr>
          <w:b/>
          <w:bCs/>
          <w:noProof/>
        </w:rPr>
        <w:pict>
          <v:shape id="Picture 7" o:spid="_x0000_i1031" type="#_x0000_t75" style="width:460.5pt;height:320.25pt;visibility:visible">
            <v:imagedata r:id="rId13" o:title=""/>
          </v:shape>
        </w:pict>
      </w:r>
    </w:p>
    <w:p w:rsidR="004307B9" w:rsidRDefault="004307B9" w:rsidP="00596F36">
      <w:pPr>
        <w:pStyle w:val="ListParagraph"/>
      </w:pPr>
    </w:p>
    <w:p w:rsidR="004307B9" w:rsidRDefault="004307B9" w:rsidP="00596F36">
      <w:pPr>
        <w:pStyle w:val="ListParagraph"/>
      </w:pPr>
      <w:r>
        <w:t xml:space="preserve">Description of the fields is as </w:t>
      </w:r>
    </w:p>
    <w:p w:rsidR="004307B9" w:rsidRDefault="004307B9" w:rsidP="00596F36">
      <w:pPr>
        <w:pStyle w:val="ListParagraph"/>
      </w:pPr>
    </w:p>
    <w:p w:rsidR="004307B9" w:rsidRPr="00B577A1" w:rsidRDefault="004307B9" w:rsidP="00596F36">
      <w:pPr>
        <w:pStyle w:val="ListParagraph"/>
        <w:numPr>
          <w:ilvl w:val="0"/>
          <w:numId w:val="13"/>
        </w:numPr>
        <w:rPr>
          <w:b/>
          <w:bCs/>
        </w:rPr>
      </w:pPr>
      <w:r w:rsidRPr="005D602B">
        <w:rPr>
          <w:b/>
          <w:bCs/>
        </w:rPr>
        <w:t>Enabled</w:t>
      </w:r>
      <w:r>
        <w:rPr>
          <w:b/>
          <w:bCs/>
        </w:rPr>
        <w:t xml:space="preserve">: </w:t>
      </w:r>
      <w:r>
        <w:t>This field will have 2 values ‘Yes’ and ‘No’. If you select ‘yes’ the citruspay gateway will be available as a payment option to Consumer while shopping. If you select ‘No’ the module will be disabled and will not be shown while shopping.</w:t>
      </w:r>
    </w:p>
    <w:p w:rsidR="004307B9" w:rsidRPr="00B577A1" w:rsidRDefault="004307B9" w:rsidP="00596F3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Environment:</w:t>
      </w:r>
      <w:r>
        <w:t xml:space="preserve"> </w:t>
      </w:r>
    </w:p>
    <w:p w:rsidR="004307B9" w:rsidRPr="00B577A1" w:rsidRDefault="004307B9" w:rsidP="00596F36">
      <w:pPr>
        <w:pStyle w:val="ListParagraph"/>
        <w:ind w:left="1080"/>
        <w:rPr>
          <w:b/>
          <w:bCs/>
        </w:rPr>
      </w:pPr>
      <w:r>
        <w:t>This field determines the gateway environment your payment will be redirected to.</w:t>
      </w:r>
    </w:p>
    <w:p w:rsidR="004307B9" w:rsidRPr="00B577A1" w:rsidRDefault="004307B9" w:rsidP="00596F36">
      <w:pPr>
        <w:pStyle w:val="ListParagraph"/>
        <w:ind w:left="1080"/>
        <w:rPr>
          <w:b/>
          <w:bCs/>
        </w:rPr>
      </w:pPr>
      <w:r>
        <w:t xml:space="preserve">This field can have three values : </w:t>
      </w:r>
    </w:p>
    <w:p w:rsidR="004307B9" w:rsidRDefault="004307B9" w:rsidP="00596F36">
      <w:pPr>
        <w:pStyle w:val="ListParagraph"/>
        <w:numPr>
          <w:ilvl w:val="0"/>
          <w:numId w:val="14"/>
        </w:numPr>
      </w:pPr>
      <w:r w:rsidRPr="00B577A1">
        <w:rPr>
          <w:b/>
          <w:bCs/>
        </w:rPr>
        <w:t>sandbox</w:t>
      </w:r>
      <w:r>
        <w:rPr>
          <w:b/>
          <w:bCs/>
        </w:rPr>
        <w:t xml:space="preserve"> – </w:t>
      </w:r>
      <w:r w:rsidRPr="00B577A1">
        <w:t>This is a test citruspay environment</w:t>
      </w:r>
      <w:r>
        <w:t xml:space="preserve">. Payments sent to this environment will not be processed. </w:t>
      </w:r>
    </w:p>
    <w:p w:rsidR="004307B9" w:rsidRDefault="004307B9" w:rsidP="00596F36">
      <w:pPr>
        <w:pStyle w:val="ListParagraph"/>
        <w:numPr>
          <w:ilvl w:val="0"/>
          <w:numId w:val="14"/>
        </w:numPr>
      </w:pPr>
      <w:r>
        <w:rPr>
          <w:b/>
          <w:bCs/>
        </w:rPr>
        <w:t>Staging -</w:t>
      </w:r>
      <w:r>
        <w:t xml:space="preserve"> </w:t>
      </w:r>
      <w:r w:rsidRPr="00B577A1">
        <w:t>This is a</w:t>
      </w:r>
      <w:r>
        <w:t>lso</w:t>
      </w:r>
      <w:r w:rsidRPr="00B577A1">
        <w:t xml:space="preserve"> </w:t>
      </w:r>
      <w:r>
        <w:t xml:space="preserve">a </w:t>
      </w:r>
      <w:r w:rsidRPr="00B577A1">
        <w:t>test citruspay environment</w:t>
      </w:r>
      <w:r>
        <w:t xml:space="preserve">. Payments sent to this environment will not be processed. </w:t>
      </w:r>
    </w:p>
    <w:p w:rsidR="004307B9" w:rsidRPr="001065F5" w:rsidRDefault="004307B9" w:rsidP="00596F36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Production – </w:t>
      </w:r>
      <w:r w:rsidRPr="001065F5">
        <w:t>This is the live</w:t>
      </w:r>
      <w:r>
        <w:t xml:space="preserve"> CitrusPay environment. Use this value only for your website in production. Payments sent to this Url will be processed.</w:t>
      </w:r>
    </w:p>
    <w:p w:rsidR="004307B9" w:rsidRPr="001065F5" w:rsidRDefault="004307B9" w:rsidP="00596F36">
      <w:pPr>
        <w:ind w:left="1080"/>
        <w:rPr>
          <w:b/>
          <w:bCs/>
        </w:rPr>
      </w:pPr>
      <w:r w:rsidRPr="001065F5">
        <w:t>For testing purposes we suggest only use sandbox or staging</w:t>
      </w:r>
    </w:p>
    <w:p w:rsidR="004307B9" w:rsidRDefault="004307B9" w:rsidP="00596F36">
      <w:pPr>
        <w:pStyle w:val="ListParagraph"/>
        <w:numPr>
          <w:ilvl w:val="0"/>
          <w:numId w:val="13"/>
        </w:numPr>
      </w:pPr>
      <w:r w:rsidRPr="001065F5">
        <w:rPr>
          <w:b/>
          <w:bCs/>
        </w:rPr>
        <w:t xml:space="preserve">Title: </w:t>
      </w:r>
      <w:r w:rsidRPr="001065F5">
        <w:t xml:space="preserve">The title you want to show your consumers </w:t>
      </w:r>
      <w:r>
        <w:t>on Payment Options Page.</w:t>
      </w:r>
    </w:p>
    <w:p w:rsidR="004307B9" w:rsidRDefault="004307B9" w:rsidP="00596F36">
      <w:pPr>
        <w:pStyle w:val="ListParagraph"/>
        <w:numPr>
          <w:ilvl w:val="0"/>
          <w:numId w:val="13"/>
        </w:numPr>
      </w:pPr>
      <w:r>
        <w:rPr>
          <w:b/>
          <w:bCs/>
        </w:rPr>
        <w:t xml:space="preserve">Merchant API Key: </w:t>
      </w:r>
      <w:r w:rsidRPr="001065F5">
        <w:t xml:space="preserve">This is your </w:t>
      </w:r>
      <w:r>
        <w:t xml:space="preserve">unique </w:t>
      </w:r>
      <w:r w:rsidRPr="001065F5">
        <w:t>API Key</w:t>
      </w:r>
      <w:r>
        <w:t xml:space="preserve">. </w:t>
      </w:r>
      <w:r w:rsidRPr="001065F5">
        <w:t>Your Merchant</w:t>
      </w:r>
      <w:r>
        <w:t xml:space="preserve"> Admin or Merchant Designer can retreive this from the checkout settings page on CitrusPay website.  Please do not share this key with anyone. This Key uniquely identifies a Merchant. Its like your password for your email account . </w:t>
      </w:r>
    </w:p>
    <w:p w:rsidR="004307B9" w:rsidRDefault="004307B9" w:rsidP="00ED31F0">
      <w:pPr>
        <w:pStyle w:val="ListParagraph"/>
        <w:ind w:left="90"/>
        <w:rPr>
          <w:b/>
          <w:bCs/>
        </w:rPr>
      </w:pPr>
      <w:r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36" type="#_x0000_t63" style="position:absolute;left:0;text-align:left;margin-left:158.25pt;margin-top:135.6pt;width:173.25pt;height:44.25pt;z-index:251661312" adj="561,26286">
            <v:textbox>
              <w:txbxContent>
                <w:p w:rsidR="004307B9" w:rsidRDefault="004307B9" w:rsidP="00ED31F0">
                  <w:r>
                    <w:t xml:space="preserve">Your merchant API Key </w:t>
                  </w:r>
                </w:p>
              </w:txbxContent>
            </v:textbox>
          </v:shape>
        </w:pict>
      </w:r>
      <w:r w:rsidRPr="00120109">
        <w:rPr>
          <w:b/>
          <w:bCs/>
          <w:noProof/>
        </w:rPr>
        <w:pict>
          <v:shape id="Picture 20" o:spid="_x0000_i1032" type="#_x0000_t75" style="width:460.5pt;height:320.25pt;visibility:visible">
            <v:imagedata r:id="rId14" o:title=""/>
          </v:shape>
        </w:pict>
      </w:r>
    </w:p>
    <w:p w:rsidR="004307B9" w:rsidRDefault="004307B9" w:rsidP="00ED31F0">
      <w:pPr>
        <w:pStyle w:val="ListParagraph"/>
        <w:ind w:left="810"/>
        <w:rPr>
          <w:b/>
          <w:bCs/>
        </w:rPr>
      </w:pPr>
    </w:p>
    <w:p w:rsidR="004307B9" w:rsidRPr="00D12C91" w:rsidRDefault="004307B9" w:rsidP="00954FE9">
      <w:pPr>
        <w:pStyle w:val="ListParagraph"/>
        <w:numPr>
          <w:ilvl w:val="0"/>
          <w:numId w:val="13"/>
        </w:numPr>
        <w:rPr>
          <w:b/>
          <w:bCs/>
        </w:rPr>
      </w:pPr>
      <w:r w:rsidRPr="00954FE9">
        <w:rPr>
          <w:b/>
          <w:bCs/>
        </w:rPr>
        <w:t xml:space="preserve">Merchant Vanity Url: </w:t>
      </w:r>
      <w:r w:rsidRPr="001065F5">
        <w:t>Your Merchant</w:t>
      </w:r>
      <w:r>
        <w:t xml:space="preserve"> Admin or Merchant Designer can retreive this from the checkout settings page on CitrusPay website. They need to login and navigate to Checkout settings Page as shown in screenshot below.</w:t>
      </w:r>
    </w:p>
    <w:p w:rsidR="004307B9" w:rsidRPr="00954FE9" w:rsidRDefault="004307B9" w:rsidP="0003338D">
      <w:pPr>
        <w:pStyle w:val="ListParagraph"/>
        <w:ind w:left="180"/>
        <w:rPr>
          <w:b/>
          <w:bCs/>
        </w:rPr>
      </w:pPr>
      <w:r>
        <w:rPr>
          <w:noProof/>
        </w:rPr>
        <w:pict>
          <v:shape id="_x0000_s1037" type="#_x0000_t63" style="position:absolute;left:0;text-align:left;margin-left:183pt;margin-top:74.45pt;width:129.75pt;height:88.5pt;z-index:251662336" adj="1348,24748">
            <v:textbox>
              <w:txbxContent>
                <w:p w:rsidR="004307B9" w:rsidRPr="001065F5" w:rsidRDefault="004307B9" w:rsidP="0003338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t xml:space="preserve">Your vanity url is </w:t>
                  </w:r>
                  <w:r w:rsidRPr="001065F5">
                    <w:rPr>
                      <w:b/>
                      <w:bCs/>
                    </w:rPr>
                    <w:t>cleartrip</w:t>
                  </w:r>
                  <w:r>
                    <w:t xml:space="preserve"> or </w:t>
                  </w:r>
                  <w:r w:rsidRPr="001065F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hihhjmoajk</w:t>
                  </w:r>
                </w:p>
                <w:p w:rsidR="004307B9" w:rsidRDefault="004307B9" w:rsidP="0003338D"/>
              </w:txbxContent>
            </v:textbox>
          </v:shape>
        </w:pict>
      </w:r>
      <w:r w:rsidRPr="00120109">
        <w:rPr>
          <w:b/>
          <w:bCs/>
          <w:noProof/>
        </w:rPr>
        <w:pict>
          <v:shape id="Picture 17" o:spid="_x0000_i1033" type="#_x0000_t75" style="width:460.5pt;height:320.25pt;visibility:visible">
            <v:imagedata r:id="rId15" o:title=""/>
          </v:shape>
        </w:pict>
      </w:r>
    </w:p>
    <w:p w:rsidR="004307B9" w:rsidRDefault="004307B9" w:rsidP="00ED31F0">
      <w:pPr>
        <w:pStyle w:val="ListParagraph"/>
        <w:ind w:left="810"/>
        <w:rPr>
          <w:b/>
          <w:bCs/>
        </w:rPr>
      </w:pPr>
    </w:p>
    <w:p w:rsidR="004307B9" w:rsidRPr="009D07CF" w:rsidRDefault="004307B9" w:rsidP="004C6DEA">
      <w:pPr>
        <w:pStyle w:val="ListParagraph"/>
        <w:numPr>
          <w:ilvl w:val="0"/>
          <w:numId w:val="13"/>
        </w:numPr>
        <w:rPr>
          <w:b/>
          <w:bCs/>
        </w:rPr>
      </w:pPr>
      <w:r w:rsidRPr="004C6DEA">
        <w:rPr>
          <w:b/>
          <w:bCs/>
        </w:rPr>
        <w:t xml:space="preserve">Payment Action: </w:t>
      </w:r>
      <w:r w:rsidRPr="00482008">
        <w:t xml:space="preserve">Select </w:t>
      </w:r>
      <w:r>
        <w:t>Authorize Only from Dropdown.</w:t>
      </w:r>
    </w:p>
    <w:p w:rsidR="004307B9" w:rsidRPr="002C642C" w:rsidRDefault="004307B9" w:rsidP="004C6DE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Show COD option: </w:t>
      </w:r>
      <w:r w:rsidRPr="009D07CF">
        <w:t xml:space="preserve">This </w:t>
      </w:r>
      <w:r>
        <w:t>flag</w:t>
      </w:r>
      <w:r w:rsidRPr="009D07CF">
        <w:t xml:space="preserve"> </w:t>
      </w:r>
      <w:r>
        <w:t>says if COD option needs to be given to a user on Citruspay payment page.  COD settings need to be set by the merchant by logging into citruspay website and enabling the “</w:t>
      </w:r>
      <w:r w:rsidRPr="009D07CF">
        <w:rPr>
          <w:b/>
          <w:bCs/>
        </w:rPr>
        <w:t>check for incoming flag</w:t>
      </w:r>
      <w:r>
        <w:t>”.</w:t>
      </w:r>
    </w:p>
    <w:p w:rsidR="004307B9" w:rsidRDefault="004307B9" w:rsidP="002C642C">
      <w:pPr>
        <w:pStyle w:val="ListParagraph"/>
        <w:ind w:left="1080"/>
      </w:pPr>
      <w:r w:rsidRPr="002C642C">
        <w:t>If the “check for incoming</w:t>
      </w:r>
      <w:r>
        <w:t>” checkbox is checked, and the COD flag is set to Y then the user will be shown a COD option on SSL page. This is as shown in screenshots below.</w:t>
      </w:r>
    </w:p>
    <w:p w:rsidR="004307B9" w:rsidRDefault="004307B9" w:rsidP="002C642C">
      <w:pPr>
        <w:pStyle w:val="ListParagraph"/>
        <w:ind w:left="1080"/>
      </w:pPr>
      <w:r>
        <w:t xml:space="preserve">To set this flag </w:t>
      </w:r>
    </w:p>
    <w:p w:rsidR="004307B9" w:rsidRPr="005C7329" w:rsidRDefault="004307B9" w:rsidP="005C7329">
      <w:pPr>
        <w:pStyle w:val="ListParagraph"/>
        <w:ind w:left="1080"/>
        <w:rPr>
          <w:b/>
          <w:bCs/>
        </w:rPr>
      </w:pPr>
      <w:r w:rsidRPr="005C7329">
        <w:rPr>
          <w:b/>
          <w:bCs/>
        </w:rPr>
        <w:t xml:space="preserve">Citruspay-&gt; login-&gt;PG Management -&gt; COD -&gt; Edit -&gt; </w:t>
      </w:r>
      <w:r w:rsidRPr="00D20F72">
        <w:t>check the</w:t>
      </w:r>
      <w:r w:rsidRPr="005C7329">
        <w:rPr>
          <w:b/>
          <w:bCs/>
        </w:rPr>
        <w:t xml:space="preserve"> “Check for incoming flag</w:t>
      </w:r>
      <w:r>
        <w:rPr>
          <w:b/>
          <w:bCs/>
        </w:rPr>
        <w:t>”</w:t>
      </w:r>
      <w:r w:rsidRPr="005C7329">
        <w:rPr>
          <w:b/>
          <w:bCs/>
        </w:rPr>
        <w:t>checkbox</w:t>
      </w:r>
    </w:p>
    <w:p w:rsidR="004307B9" w:rsidRDefault="004307B9" w:rsidP="00ED0E73">
      <w:r>
        <w:rPr>
          <w:noProof/>
        </w:rPr>
        <w:pict>
          <v:shape id="_x0000_i1034" type="#_x0000_t75" style="width:466.5pt;height:280.5pt;visibility:visible">
            <v:imagedata r:id="rId16" o:title=""/>
          </v:shape>
        </w:pict>
      </w:r>
    </w:p>
    <w:p w:rsidR="004307B9" w:rsidRDefault="004307B9" w:rsidP="00ED0E73"/>
    <w:p w:rsidR="004307B9" w:rsidRDefault="004307B9" w:rsidP="00ED0E73">
      <w:r>
        <w:t>When this flag is set to “Y” and user checks out from your site and lands on CitrusPay for payment he/she is shown the COD option as shown below.</w:t>
      </w:r>
    </w:p>
    <w:p w:rsidR="004307B9" w:rsidRDefault="004307B9" w:rsidP="00ED0E73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8" type="#_x0000_t61" style="position:absolute;margin-left:324pt;margin-top:97.5pt;width:89.25pt;height:35.25pt;z-index:251664384" adj="2178,35755">
            <v:textbox>
              <w:txbxContent>
                <w:p w:rsidR="004307B9" w:rsidRDefault="004307B9">
                  <w:r w:rsidRPr="006032C5">
                    <w:rPr>
                      <w:sz w:val="18"/>
                      <w:szCs w:val="18"/>
                    </w:rPr>
                    <w:t>COD option will be shown like</w:t>
                  </w:r>
                  <w:r>
                    <w:t xml:space="preserve"> this</w:t>
                  </w:r>
                </w:p>
              </w:txbxContent>
            </v:textbox>
          </v:shape>
        </w:pict>
      </w:r>
      <w:r>
        <w:rPr>
          <w:noProof/>
        </w:rPr>
        <w:pict>
          <v:shape id="Picture 16" o:spid="_x0000_i1035" type="#_x0000_t75" style="width:460.5pt;height:320.25pt;visibility:visible">
            <v:imagedata r:id="rId17" o:title=""/>
          </v:shape>
        </w:pict>
      </w:r>
    </w:p>
    <w:p w:rsidR="004307B9" w:rsidRDefault="004307B9" w:rsidP="00ED0E73"/>
    <w:p w:rsidR="004307B9" w:rsidRPr="002C642C" w:rsidRDefault="004307B9" w:rsidP="005C7329">
      <w:r>
        <w:t xml:space="preserve">In order to add some custom business logic to show your consumers COD option, you can always write your own code in function </w:t>
      </w:r>
      <w:r w:rsidRPr="00CB6D7A">
        <w:rPr>
          <w:b/>
          <w:bCs/>
          <w:i/>
          <w:iCs/>
        </w:rPr>
        <w:t>isCOD()</w:t>
      </w:r>
      <w:r>
        <w:rPr>
          <w:i/>
          <w:iCs/>
        </w:rPr>
        <w:t xml:space="preserve"> </w:t>
      </w:r>
      <w:r w:rsidRPr="00CB6D7A">
        <w:t>written in Pay.php</w:t>
      </w:r>
      <w:r>
        <w:t xml:space="preserve"> in the KIT.</w:t>
      </w:r>
    </w:p>
    <w:p w:rsidR="004307B9" w:rsidRPr="00B90802" w:rsidRDefault="004307B9" w:rsidP="004C6DE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New Order Status:</w:t>
      </w:r>
      <w:r>
        <w:t xml:space="preserve"> Select Processing.</w:t>
      </w:r>
    </w:p>
    <w:p w:rsidR="004307B9" w:rsidRPr="00981411" w:rsidRDefault="004307B9" w:rsidP="004C6DEA">
      <w:pPr>
        <w:pStyle w:val="ListParagraph"/>
        <w:numPr>
          <w:ilvl w:val="0"/>
          <w:numId w:val="13"/>
        </w:numPr>
        <w:rPr>
          <w:b/>
          <w:bCs/>
        </w:rPr>
      </w:pPr>
      <w:r w:rsidRPr="00B90802">
        <w:rPr>
          <w:b/>
          <w:bCs/>
        </w:rPr>
        <w:t>Send Customer Name to Gateway</w:t>
      </w:r>
      <w:r>
        <w:rPr>
          <w:b/>
          <w:bCs/>
        </w:rPr>
        <w:t xml:space="preserve">: </w:t>
      </w:r>
      <w:r>
        <w:t xml:space="preserve"> Select ‘Y’ if you wish to pass the Customer’s Name to the gateway else select ‘N’.</w:t>
      </w:r>
    </w:p>
    <w:p w:rsidR="004307B9" w:rsidRPr="00CF5D2B" w:rsidRDefault="004307B9" w:rsidP="004C6DEA">
      <w:pPr>
        <w:pStyle w:val="ListParagraph"/>
        <w:numPr>
          <w:ilvl w:val="0"/>
          <w:numId w:val="13"/>
        </w:numPr>
        <w:rPr>
          <w:b/>
          <w:bCs/>
        </w:rPr>
      </w:pPr>
      <w:r w:rsidRPr="00B90802">
        <w:rPr>
          <w:b/>
          <w:bCs/>
        </w:rPr>
        <w:t xml:space="preserve">Send Customer </w:t>
      </w:r>
      <w:r>
        <w:rPr>
          <w:b/>
          <w:bCs/>
        </w:rPr>
        <w:t>Email</w:t>
      </w:r>
      <w:r w:rsidRPr="00B90802">
        <w:rPr>
          <w:b/>
          <w:bCs/>
        </w:rPr>
        <w:t xml:space="preserve"> to Gateway</w:t>
      </w:r>
      <w:r>
        <w:rPr>
          <w:b/>
          <w:bCs/>
        </w:rPr>
        <w:t xml:space="preserve">: </w:t>
      </w:r>
      <w:r>
        <w:t xml:space="preserve"> Select ‘Y’ if you wish to pass the Customer’s Email to the gateway else select ‘N’.</w:t>
      </w:r>
    </w:p>
    <w:p w:rsidR="004307B9" w:rsidRPr="00472E82" w:rsidRDefault="004307B9" w:rsidP="004C6DEA">
      <w:pPr>
        <w:pStyle w:val="ListParagraph"/>
        <w:numPr>
          <w:ilvl w:val="0"/>
          <w:numId w:val="13"/>
        </w:numPr>
        <w:rPr>
          <w:b/>
          <w:bCs/>
        </w:rPr>
      </w:pPr>
      <w:r w:rsidRPr="00CF5D2B">
        <w:rPr>
          <w:b/>
          <w:bCs/>
        </w:rPr>
        <w:t>Send Customer Address Info to Gateway</w:t>
      </w:r>
      <w:r>
        <w:rPr>
          <w:b/>
          <w:bCs/>
        </w:rPr>
        <w:t xml:space="preserve">: </w:t>
      </w:r>
      <w:r>
        <w:t>Select ‘Y’ if you wish to pass the Customer’s Address Information to the gateway else select ‘N’.</w:t>
      </w:r>
    </w:p>
    <w:p w:rsidR="004307B9" w:rsidRPr="006E3D03" w:rsidRDefault="004307B9" w:rsidP="004846FF">
      <w:pPr>
        <w:pStyle w:val="ListParagraph"/>
        <w:numPr>
          <w:ilvl w:val="0"/>
          <w:numId w:val="13"/>
        </w:numPr>
        <w:rPr>
          <w:b/>
          <w:bCs/>
        </w:rPr>
      </w:pPr>
      <w:r w:rsidRPr="0017428C">
        <w:rPr>
          <w:b/>
          <w:bCs/>
        </w:rPr>
        <w:t>Send Customer Phone to Gateway</w:t>
      </w:r>
      <w:r>
        <w:rPr>
          <w:b/>
          <w:bCs/>
        </w:rPr>
        <w:t xml:space="preserve">: </w:t>
      </w:r>
      <w:r>
        <w:t>Select ‘Y’ if you wish to pass the Customer’s Phone Number  to the gateway else select ‘N’</w:t>
      </w:r>
    </w:p>
    <w:p w:rsidR="004307B9" w:rsidRPr="0031420C" w:rsidRDefault="004307B9" w:rsidP="002D4A98">
      <w:pPr>
        <w:pStyle w:val="ListParagraph"/>
        <w:numPr>
          <w:ilvl w:val="0"/>
          <w:numId w:val="13"/>
        </w:numPr>
        <w:spacing w:line="240" w:lineRule="auto"/>
        <w:rPr>
          <w:b/>
          <w:bCs/>
        </w:rPr>
      </w:pPr>
      <w:r>
        <w:rPr>
          <w:b/>
          <w:bCs/>
        </w:rPr>
        <w:t xml:space="preserve">Match Signature on Response: </w:t>
      </w:r>
      <w:r>
        <w:t>This option the signature coming back from Citruspay. Citruspay sends a response signature generated using the Response parameters. If this Option is set to ‘Y’ then every response that is received from Citruspay is verified for Data Integrity. A response signature is created on merchant side and both the signatures are compared. If both the signatures match, then a response message is shown based on the transaction status. If the signatures do not match then a message is shown as “</w:t>
      </w:r>
      <w:r w:rsidRPr="002D4A98">
        <w:t>Request Signature Mismatch</w:t>
      </w:r>
      <w:r>
        <w:t>”. For the implementation please refer IndexController.php under app/code/community/CitrusPay/Moto/controllers/IndexController.php</w:t>
      </w:r>
    </w:p>
    <w:p w:rsidR="004307B9" w:rsidRPr="00A658F4" w:rsidRDefault="004307B9" w:rsidP="0031420C">
      <w:pPr>
        <w:pStyle w:val="ListParagraph"/>
        <w:ind w:left="1080"/>
        <w:rPr>
          <w:b/>
          <w:bCs/>
        </w:rPr>
      </w:pPr>
    </w:p>
    <w:p w:rsidR="004307B9" w:rsidRDefault="004307B9" w:rsidP="007A7AC2">
      <w:pPr>
        <w:pStyle w:val="ListParagraph"/>
        <w:numPr>
          <w:ilvl w:val="0"/>
          <w:numId w:val="11"/>
        </w:numPr>
      </w:pPr>
      <w:r w:rsidRPr="00C543AC">
        <w:t xml:space="preserve">After </w:t>
      </w:r>
      <w:r>
        <w:t xml:space="preserve">your have setup information in step 3, click on </w:t>
      </w:r>
      <w:r w:rsidRPr="000E1455">
        <w:rPr>
          <w:b/>
          <w:bCs/>
        </w:rPr>
        <w:t xml:space="preserve">Save Config </w:t>
      </w:r>
      <w:r w:rsidRPr="00B658D9">
        <w:t>and</w:t>
      </w:r>
      <w:r>
        <w:t xml:space="preserve"> you can have your customers make payment via the CitrusPay Payment gateway.</w:t>
      </w:r>
    </w:p>
    <w:p w:rsidR="004307B9" w:rsidRDefault="004307B9" w:rsidP="007A7AC2">
      <w:pPr>
        <w:pStyle w:val="ListParagraph"/>
        <w:numPr>
          <w:ilvl w:val="0"/>
          <w:numId w:val="11"/>
        </w:numPr>
      </w:pPr>
      <w:r>
        <w:t>While making payment CitrusPay will appear as a payment option for the Customer as shown below.</w:t>
      </w:r>
    </w:p>
    <w:p w:rsidR="004307B9" w:rsidRDefault="004307B9" w:rsidP="002903F3">
      <w:r>
        <w:rPr>
          <w:noProof/>
        </w:rPr>
        <w:pict>
          <v:shape id="Picture 23" o:spid="_x0000_i1036" type="#_x0000_t75" style="width:460.5pt;height:320.25pt;visibility:visible">
            <v:imagedata r:id="rId18" o:title=""/>
          </v:shape>
        </w:pict>
      </w:r>
    </w:p>
    <w:p w:rsidR="004307B9" w:rsidRDefault="004307B9" w:rsidP="00A658F4">
      <w:pPr>
        <w:rPr>
          <w:b/>
          <w:bCs/>
        </w:rPr>
      </w:pPr>
    </w:p>
    <w:p w:rsidR="004307B9" w:rsidRDefault="004307B9" w:rsidP="00A658F4">
      <w:pPr>
        <w:rPr>
          <w:b/>
          <w:bCs/>
        </w:rPr>
      </w:pPr>
    </w:p>
    <w:p w:rsidR="004307B9" w:rsidRDefault="004307B9" w:rsidP="00634AE9">
      <w:pPr>
        <w:pStyle w:val="Heading1"/>
        <w:rPr>
          <w:rFonts w:cs="Times New Roman"/>
        </w:rPr>
      </w:pPr>
      <w:bookmarkStart w:id="20" w:name="_Toc324946813"/>
      <w:r>
        <w:t>Testing</w:t>
      </w:r>
      <w:r w:rsidRPr="00885F3C">
        <w:t xml:space="preserve"> Magento </w:t>
      </w:r>
      <w:r>
        <w:t>with</w:t>
      </w:r>
      <w:r w:rsidRPr="00885F3C">
        <w:t xml:space="preserve"> CitrusPay</w:t>
      </w:r>
      <w:bookmarkEnd w:id="20"/>
    </w:p>
    <w:p w:rsidR="004307B9" w:rsidRDefault="004307B9" w:rsidP="00EA4DAC"/>
    <w:p w:rsidR="004307B9" w:rsidRDefault="004307B9" w:rsidP="00EA4DAC">
      <w:pPr>
        <w:pStyle w:val="ListParagraph"/>
        <w:numPr>
          <w:ilvl w:val="0"/>
          <w:numId w:val="17"/>
        </w:numPr>
      </w:pPr>
      <w:r>
        <w:t>Open your shopping portal.</w:t>
      </w:r>
    </w:p>
    <w:p w:rsidR="004307B9" w:rsidRDefault="004307B9" w:rsidP="004119DC">
      <w:pPr>
        <w:pStyle w:val="ListParagraph"/>
        <w:tabs>
          <w:tab w:val="left" w:pos="360"/>
        </w:tabs>
        <w:ind w:left="180"/>
      </w:pPr>
      <w:r>
        <w:rPr>
          <w:noProof/>
        </w:rPr>
        <w:pict>
          <v:shape id="_x0000_i1037" type="#_x0000_t75" style="width:460.5pt;height:320.25pt;visibility:visible">
            <v:imagedata r:id="rId19" o:title=""/>
          </v:shape>
        </w:pict>
      </w:r>
    </w:p>
    <w:p w:rsidR="004307B9" w:rsidRDefault="004307B9" w:rsidP="004119DC">
      <w:pPr>
        <w:pStyle w:val="ListParagraph"/>
        <w:tabs>
          <w:tab w:val="left" w:pos="360"/>
        </w:tabs>
        <w:ind w:left="180"/>
      </w:pP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Choose a product.</w:t>
      </w:r>
    </w:p>
    <w:p w:rsidR="004307B9" w:rsidRDefault="004307B9" w:rsidP="004119DC">
      <w:pPr>
        <w:pStyle w:val="ListParagraph"/>
      </w:pP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Add your product to cart.</w:t>
      </w:r>
    </w:p>
    <w:p w:rsidR="004307B9" w:rsidRDefault="004307B9" w:rsidP="004119DC">
      <w:pPr>
        <w:pStyle w:val="ListParagraph"/>
      </w:pPr>
    </w:p>
    <w:p w:rsidR="004307B9" w:rsidRDefault="004307B9" w:rsidP="004119DC">
      <w:pPr>
        <w:pStyle w:val="ListParagraph"/>
      </w:pPr>
      <w:r>
        <w:rPr>
          <w:noProof/>
        </w:rPr>
        <w:pict>
          <v:shape id="_x0000_i1038" type="#_x0000_t75" style="width:460.5pt;height:320.25pt;visibility:visible">
            <v:imagedata r:id="rId20" o:title=""/>
          </v:shape>
        </w:pict>
      </w:r>
    </w:p>
    <w:p w:rsidR="004307B9" w:rsidRDefault="004307B9" w:rsidP="004119DC">
      <w:pPr>
        <w:pStyle w:val="ListParagraph"/>
      </w:pPr>
    </w:p>
    <w:p w:rsidR="004307B9" w:rsidRDefault="004307B9" w:rsidP="004119DC">
      <w:pPr>
        <w:pStyle w:val="ListParagraph"/>
      </w:pP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Click on Proceed to Checkout button</w:t>
      </w:r>
    </w:p>
    <w:p w:rsidR="004307B9" w:rsidRDefault="004307B9" w:rsidP="007151A3">
      <w:r>
        <w:rPr>
          <w:noProof/>
        </w:rPr>
        <w:pict>
          <v:shape id="_x0000_i1039" type="#_x0000_t75" style="width:460.5pt;height:320.25pt;visibility:visible">
            <v:imagedata r:id="rId21" o:title=""/>
          </v:shape>
        </w:pict>
      </w: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Fill in the required details on the checkout page.</w:t>
      </w:r>
    </w:p>
    <w:p w:rsidR="004307B9" w:rsidRDefault="004307B9" w:rsidP="0075349C">
      <w:pPr>
        <w:pStyle w:val="ListParagraph"/>
        <w:ind w:left="180"/>
      </w:pPr>
      <w:r>
        <w:rPr>
          <w:noProof/>
        </w:rPr>
        <w:pict>
          <v:shape id="Picture 10" o:spid="_x0000_i1040" type="#_x0000_t75" style="width:460.5pt;height:320.25pt;visibility:visible">
            <v:imagedata r:id="rId22" o:title=""/>
          </v:shape>
        </w:pict>
      </w:r>
    </w:p>
    <w:p w:rsidR="004307B9" w:rsidRDefault="004307B9" w:rsidP="0035570E">
      <w:pPr>
        <w:pStyle w:val="ListParagraph"/>
      </w:pP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On Payment Options Choose “CitrusPay”.</w:t>
      </w:r>
    </w:p>
    <w:p w:rsidR="004307B9" w:rsidRDefault="004307B9" w:rsidP="0075349C">
      <w:pPr>
        <w:pStyle w:val="ListParagraph"/>
      </w:pPr>
    </w:p>
    <w:p w:rsidR="004307B9" w:rsidRDefault="004307B9" w:rsidP="00EF23F7">
      <w:pPr>
        <w:pStyle w:val="ListParagraph"/>
        <w:ind w:left="180"/>
      </w:pPr>
      <w:r>
        <w:rPr>
          <w:noProof/>
        </w:rPr>
        <w:pict>
          <v:shape id="Picture 13" o:spid="_x0000_i1041" type="#_x0000_t75" style="width:460.5pt;height:320.25pt;visibility:visible">
            <v:imagedata r:id="rId23" o:title=""/>
          </v:shape>
        </w:pict>
      </w:r>
    </w:p>
    <w:p w:rsidR="004307B9" w:rsidRDefault="004307B9" w:rsidP="0075349C">
      <w:pPr>
        <w:pStyle w:val="ListParagraph"/>
      </w:pP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Finally click on Place Order.</w:t>
      </w:r>
    </w:p>
    <w:p w:rsidR="004307B9" w:rsidRDefault="004307B9" w:rsidP="00EF23F7">
      <w:pPr>
        <w:pStyle w:val="ListParagraph"/>
      </w:pPr>
    </w:p>
    <w:p w:rsidR="004307B9" w:rsidRDefault="004307B9" w:rsidP="00EF23F7">
      <w:pPr>
        <w:pStyle w:val="ListParagraph"/>
        <w:ind w:left="180"/>
      </w:pPr>
      <w:r>
        <w:rPr>
          <w:noProof/>
        </w:rPr>
        <w:pict>
          <v:shape id="_x0000_i1042" type="#_x0000_t75" style="width:460.5pt;height:320.25pt;visibility:visible">
            <v:imagedata r:id="rId24" o:title=""/>
          </v:shape>
        </w:pict>
      </w:r>
    </w:p>
    <w:p w:rsidR="004307B9" w:rsidRDefault="004307B9" w:rsidP="00EF23F7">
      <w:pPr>
        <w:pStyle w:val="ListParagraph"/>
      </w:pP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You will be redirected to CitrusPay Payment Gateway.</w:t>
      </w:r>
    </w:p>
    <w:p w:rsidR="004307B9" w:rsidRDefault="004307B9" w:rsidP="00584768">
      <w:pPr>
        <w:ind w:left="360"/>
      </w:pPr>
      <w:r>
        <w:rPr>
          <w:noProof/>
        </w:rPr>
        <w:pict>
          <v:shape id="Picture 19" o:spid="_x0000_i1043" type="#_x0000_t75" style="width:460.5pt;height:320.25pt;visibility:visible">
            <v:imagedata r:id="rId25" o:title=""/>
          </v:shape>
        </w:pict>
      </w:r>
    </w:p>
    <w:p w:rsidR="004307B9" w:rsidRDefault="004307B9" w:rsidP="00EA4DAC">
      <w:pPr>
        <w:pStyle w:val="ListParagraph"/>
        <w:numPr>
          <w:ilvl w:val="0"/>
          <w:numId w:val="17"/>
        </w:numPr>
      </w:pPr>
      <w:r>
        <w:t>If payment succeeds, you will get the following screen</w:t>
      </w:r>
    </w:p>
    <w:p w:rsidR="004307B9" w:rsidRDefault="004307B9" w:rsidP="00FD298E">
      <w:pPr>
        <w:pStyle w:val="ListParagraph"/>
      </w:pPr>
    </w:p>
    <w:p w:rsidR="004307B9" w:rsidRDefault="004307B9" w:rsidP="00C9338E">
      <w:pPr>
        <w:pStyle w:val="ListParagraph"/>
        <w:ind w:left="180"/>
      </w:pPr>
      <w:r>
        <w:rPr>
          <w:noProof/>
        </w:rPr>
        <w:pict>
          <v:shape id="_x0000_i1044" type="#_x0000_t75" style="width:460.5pt;height:320.25pt;visibility:visible">
            <v:imagedata r:id="rId26" o:title=""/>
          </v:shape>
        </w:pict>
      </w:r>
    </w:p>
    <w:p w:rsidR="004307B9" w:rsidRDefault="004307B9" w:rsidP="00FD298E">
      <w:pPr>
        <w:pStyle w:val="ListParagraph"/>
      </w:pPr>
    </w:p>
    <w:p w:rsidR="004307B9" w:rsidRDefault="004307B9" w:rsidP="00E64EDE">
      <w:pPr>
        <w:pStyle w:val="ListParagraph"/>
        <w:numPr>
          <w:ilvl w:val="0"/>
          <w:numId w:val="17"/>
        </w:numPr>
      </w:pPr>
      <w:r>
        <w:t>If payment fails, you will get the following screen</w:t>
      </w:r>
    </w:p>
    <w:p w:rsidR="004307B9" w:rsidRDefault="004307B9" w:rsidP="00584768">
      <w:pPr>
        <w:pStyle w:val="ListParagraph"/>
      </w:pPr>
    </w:p>
    <w:p w:rsidR="004307B9" w:rsidRDefault="004307B9" w:rsidP="00584768">
      <w:pPr>
        <w:pStyle w:val="ListParagraph"/>
        <w:ind w:left="180"/>
      </w:pPr>
      <w:r>
        <w:rPr>
          <w:noProof/>
        </w:rPr>
        <w:pict>
          <v:shape id="_x0000_s1039" type="#_x0000_t63" style="position:absolute;left:0;text-align:left;margin-left:59.25pt;margin-top:25.5pt;width:190.5pt;height:84pt;z-index:251663360" adj="510,24069">
            <v:textbox>
              <w:txbxContent>
                <w:p w:rsidR="004307B9" w:rsidRDefault="004307B9">
                  <w:r>
                    <w:t>This is your Order Number.</w:t>
                  </w:r>
                </w:p>
                <w:p w:rsidR="004307B9" w:rsidRDefault="004307B9">
                  <w:r>
                    <w:t>Use this for future reference.</w:t>
                  </w:r>
                </w:p>
              </w:txbxContent>
            </v:textbox>
          </v:shape>
        </w:pict>
      </w:r>
      <w:r>
        <w:rPr>
          <w:noProof/>
        </w:rPr>
        <w:pict>
          <v:shape id="Picture 22" o:spid="_x0000_i1045" type="#_x0000_t75" style="width:460.5pt;height:320.25pt;visibility:visible">
            <v:imagedata r:id="rId27" o:title=""/>
          </v:shape>
        </w:pict>
      </w:r>
    </w:p>
    <w:p w:rsidR="004307B9" w:rsidRDefault="004307B9" w:rsidP="00584768">
      <w:pPr>
        <w:pStyle w:val="ListParagraph"/>
        <w:ind w:left="180"/>
      </w:pPr>
    </w:p>
    <w:p w:rsidR="004307B9" w:rsidRDefault="004307B9" w:rsidP="00E64EDE">
      <w:pPr>
        <w:pStyle w:val="ListParagraph"/>
        <w:numPr>
          <w:ilvl w:val="0"/>
          <w:numId w:val="17"/>
        </w:numPr>
      </w:pPr>
      <w:r>
        <w:t>In steps 10 and 11, note down your order number to be used for future reference.</w:t>
      </w:r>
    </w:p>
    <w:p w:rsidR="004307B9" w:rsidRPr="00EA4DAC" w:rsidRDefault="004307B9" w:rsidP="000567CB">
      <w:pPr>
        <w:pStyle w:val="ListParagraph"/>
      </w:pPr>
    </w:p>
    <w:p w:rsidR="004307B9" w:rsidRDefault="004307B9" w:rsidP="00A658F4">
      <w:pPr>
        <w:rPr>
          <w:b/>
          <w:bCs/>
        </w:rPr>
      </w:pPr>
    </w:p>
    <w:p w:rsidR="004307B9" w:rsidRPr="00C77309" w:rsidRDefault="004307B9" w:rsidP="00C77309">
      <w:r w:rsidRPr="00C77309">
        <w:t>In case you require any assistance please contact us at</w:t>
      </w:r>
    </w:p>
    <w:p w:rsidR="004307B9" w:rsidRPr="00C77309" w:rsidRDefault="004307B9" w:rsidP="00C77309">
      <w:r w:rsidRPr="00C77309">
        <w:rPr>
          <w:b/>
          <w:bCs/>
        </w:rPr>
        <w:t>Citrus Payment Solutions Private Limited</w:t>
      </w:r>
      <w:r w:rsidRPr="00C77309">
        <w:br/>
        <w:t>Unit no 35 &amp; 36, Ratanjyot Industrial Estate,</w:t>
      </w:r>
      <w:r w:rsidRPr="00C77309">
        <w:br/>
        <w:t>Irla Gaothan, Irla Lane,</w:t>
      </w:r>
      <w:r w:rsidRPr="00C77309">
        <w:br/>
        <w:t>Vile Parle West, Mumbai 400056</w:t>
      </w:r>
      <w:r w:rsidRPr="00C77309">
        <w:br/>
        <w:t>Phone: 2670 5091/6534 0917</w:t>
      </w:r>
      <w:r w:rsidRPr="00C77309">
        <w:br/>
        <w:t>Email: </w:t>
      </w:r>
      <w:hyperlink r:id="rId28" w:tgtFrame="_blank" w:history="1">
        <w:r w:rsidRPr="00C77309">
          <w:rPr>
            <w:rStyle w:val="Hyperlink"/>
          </w:rPr>
          <w:t>contact@citruspay.com</w:t>
        </w:r>
      </w:hyperlink>
    </w:p>
    <w:p w:rsidR="004307B9" w:rsidRPr="00947821" w:rsidRDefault="004307B9" w:rsidP="001718B5"/>
    <w:p w:rsidR="004307B9" w:rsidRPr="00A658F4" w:rsidRDefault="004307B9" w:rsidP="00A658F4">
      <w:pPr>
        <w:rPr>
          <w:b/>
          <w:bCs/>
        </w:rPr>
      </w:pPr>
    </w:p>
    <w:sectPr w:rsidR="004307B9" w:rsidRPr="00A658F4" w:rsidSect="00C070FB"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07B9" w:rsidRDefault="004307B9" w:rsidP="00C850D4">
      <w:pPr>
        <w:spacing w:after="0" w:line="240" w:lineRule="auto"/>
      </w:pPr>
      <w:r>
        <w:separator/>
      </w:r>
    </w:p>
  </w:endnote>
  <w:endnote w:type="continuationSeparator" w:id="0">
    <w:p w:rsidR="004307B9" w:rsidRDefault="004307B9" w:rsidP="00C85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07B9" w:rsidRDefault="004307B9" w:rsidP="00C070FB">
    <w:pPr>
      <w:pStyle w:val="Footer"/>
      <w:jc w:val="center"/>
    </w:pPr>
    <w:r>
      <w:t>Citrus Payment Solutions Pvt. Ltd.</w:t>
    </w:r>
  </w:p>
  <w:p w:rsidR="004307B9" w:rsidRDefault="004307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07B9" w:rsidRDefault="004307B9" w:rsidP="00C850D4">
      <w:pPr>
        <w:spacing w:after="0" w:line="240" w:lineRule="auto"/>
      </w:pPr>
      <w:r>
        <w:separator/>
      </w:r>
    </w:p>
  </w:footnote>
  <w:footnote w:type="continuationSeparator" w:id="0">
    <w:p w:rsidR="004307B9" w:rsidRDefault="004307B9" w:rsidP="00C85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36967"/>
    <w:multiLevelType w:val="hybridMultilevel"/>
    <w:tmpl w:val="CC88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34BC8"/>
    <w:multiLevelType w:val="hybridMultilevel"/>
    <w:tmpl w:val="E1B22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3B430E"/>
    <w:multiLevelType w:val="hybridMultilevel"/>
    <w:tmpl w:val="CBECB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62D1"/>
    <w:multiLevelType w:val="hybridMultilevel"/>
    <w:tmpl w:val="0B44B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F432C"/>
    <w:multiLevelType w:val="hybridMultilevel"/>
    <w:tmpl w:val="6A44157A"/>
    <w:lvl w:ilvl="0" w:tplc="489A94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ADC4C3E"/>
    <w:multiLevelType w:val="hybridMultilevel"/>
    <w:tmpl w:val="A4E6A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A7031C2">
      <w:start w:val="1"/>
      <w:numFmt w:val="lowerRoman"/>
      <w:lvlText w:val="%3."/>
      <w:lvlJc w:val="right"/>
      <w:pPr>
        <w:ind w:left="2160" w:hanging="180"/>
      </w:pPr>
      <w:rPr>
        <w:rFonts w:ascii="Calibri" w:eastAsia="Times New Roman" w:hAnsi="Calibr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96309F"/>
    <w:multiLevelType w:val="hybridMultilevel"/>
    <w:tmpl w:val="4A80A932"/>
    <w:lvl w:ilvl="0" w:tplc="598E31C2">
      <w:start w:val="1"/>
      <w:numFmt w:val="decimal"/>
      <w:lvlText w:val="%1)"/>
      <w:lvlJc w:val="left"/>
      <w:pPr>
        <w:ind w:left="14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1191458"/>
    <w:multiLevelType w:val="hybridMultilevel"/>
    <w:tmpl w:val="5F829890"/>
    <w:lvl w:ilvl="0" w:tplc="20FAA1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23D629B"/>
    <w:multiLevelType w:val="hybridMultilevel"/>
    <w:tmpl w:val="580406DA"/>
    <w:lvl w:ilvl="0" w:tplc="04090009">
      <w:start w:val="1"/>
      <w:numFmt w:val="bullet"/>
      <w:lvlText w:val=""/>
      <w:lvlJc w:val="left"/>
      <w:pPr>
        <w:ind w:left="147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1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3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7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9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30" w:hanging="360"/>
      </w:pPr>
      <w:rPr>
        <w:rFonts w:ascii="Wingdings" w:hAnsi="Wingdings" w:cs="Wingdings" w:hint="default"/>
      </w:rPr>
    </w:lvl>
  </w:abstractNum>
  <w:abstractNum w:abstractNumId="9">
    <w:nsid w:val="45E23293"/>
    <w:multiLevelType w:val="hybridMultilevel"/>
    <w:tmpl w:val="81484A10"/>
    <w:lvl w:ilvl="0" w:tplc="60647A9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10">
    <w:nsid w:val="50800F8D"/>
    <w:multiLevelType w:val="hybridMultilevel"/>
    <w:tmpl w:val="6A44157A"/>
    <w:lvl w:ilvl="0" w:tplc="489A94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39763BB"/>
    <w:multiLevelType w:val="hybridMultilevel"/>
    <w:tmpl w:val="90AEE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3870FB"/>
    <w:multiLevelType w:val="hybridMultilevel"/>
    <w:tmpl w:val="6A44157A"/>
    <w:lvl w:ilvl="0" w:tplc="489A94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C361B7A"/>
    <w:multiLevelType w:val="hybridMultilevel"/>
    <w:tmpl w:val="BB949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F7B5F"/>
    <w:multiLevelType w:val="hybridMultilevel"/>
    <w:tmpl w:val="9506A9E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B022A5"/>
    <w:multiLevelType w:val="hybridMultilevel"/>
    <w:tmpl w:val="4C7EE518"/>
    <w:lvl w:ilvl="0" w:tplc="5B0081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031E74"/>
    <w:multiLevelType w:val="hybridMultilevel"/>
    <w:tmpl w:val="4C7EE518"/>
    <w:lvl w:ilvl="0" w:tplc="5B0081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11"/>
  </w:num>
  <w:num w:numId="5">
    <w:abstractNumId w:val="8"/>
  </w:num>
  <w:num w:numId="6">
    <w:abstractNumId w:val="5"/>
  </w:num>
  <w:num w:numId="7">
    <w:abstractNumId w:val="14"/>
  </w:num>
  <w:num w:numId="8">
    <w:abstractNumId w:val="9"/>
  </w:num>
  <w:num w:numId="9">
    <w:abstractNumId w:val="1"/>
  </w:num>
  <w:num w:numId="10">
    <w:abstractNumId w:val="0"/>
  </w:num>
  <w:num w:numId="11">
    <w:abstractNumId w:val="16"/>
  </w:num>
  <w:num w:numId="12">
    <w:abstractNumId w:val="15"/>
  </w:num>
  <w:num w:numId="13">
    <w:abstractNumId w:val="4"/>
  </w:num>
  <w:num w:numId="14">
    <w:abstractNumId w:val="6"/>
  </w:num>
  <w:num w:numId="15">
    <w:abstractNumId w:val="12"/>
  </w:num>
  <w:num w:numId="16">
    <w:abstractNumId w:val="10"/>
  </w:num>
  <w:num w:numId="1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20"/>
  <w:doNotHyphenateCaps/>
  <w:drawingGridHorizontalSpacing w:val="11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01E2D"/>
    <w:rsid w:val="00000391"/>
    <w:rsid w:val="00001E2D"/>
    <w:rsid w:val="00003BA5"/>
    <w:rsid w:val="00003D0F"/>
    <w:rsid w:val="000076A4"/>
    <w:rsid w:val="00007B79"/>
    <w:rsid w:val="00013156"/>
    <w:rsid w:val="00014C49"/>
    <w:rsid w:val="00020DCE"/>
    <w:rsid w:val="00021CF2"/>
    <w:rsid w:val="000224E4"/>
    <w:rsid w:val="000229A0"/>
    <w:rsid w:val="00027AA4"/>
    <w:rsid w:val="00030649"/>
    <w:rsid w:val="0003282E"/>
    <w:rsid w:val="0003338D"/>
    <w:rsid w:val="00034CB8"/>
    <w:rsid w:val="0003620E"/>
    <w:rsid w:val="000469A6"/>
    <w:rsid w:val="00050F39"/>
    <w:rsid w:val="000567CB"/>
    <w:rsid w:val="000614A8"/>
    <w:rsid w:val="00065134"/>
    <w:rsid w:val="000764C3"/>
    <w:rsid w:val="000835E0"/>
    <w:rsid w:val="00091880"/>
    <w:rsid w:val="00091CB5"/>
    <w:rsid w:val="00095362"/>
    <w:rsid w:val="000A463A"/>
    <w:rsid w:val="000A63A9"/>
    <w:rsid w:val="000A7B48"/>
    <w:rsid w:val="000B51B0"/>
    <w:rsid w:val="000B5F95"/>
    <w:rsid w:val="000C08A6"/>
    <w:rsid w:val="000C664F"/>
    <w:rsid w:val="000C74CB"/>
    <w:rsid w:val="000D16AB"/>
    <w:rsid w:val="000D24D1"/>
    <w:rsid w:val="000D2977"/>
    <w:rsid w:val="000D5AB5"/>
    <w:rsid w:val="000E1455"/>
    <w:rsid w:val="000E2918"/>
    <w:rsid w:val="000E3551"/>
    <w:rsid w:val="000E5311"/>
    <w:rsid w:val="000F2367"/>
    <w:rsid w:val="000F6378"/>
    <w:rsid w:val="000F74E6"/>
    <w:rsid w:val="001026B1"/>
    <w:rsid w:val="00104613"/>
    <w:rsid w:val="001065F5"/>
    <w:rsid w:val="00111EE4"/>
    <w:rsid w:val="00116CC4"/>
    <w:rsid w:val="00117753"/>
    <w:rsid w:val="00120109"/>
    <w:rsid w:val="0012115F"/>
    <w:rsid w:val="00122C24"/>
    <w:rsid w:val="00123033"/>
    <w:rsid w:val="001262C2"/>
    <w:rsid w:val="0013644C"/>
    <w:rsid w:val="00137307"/>
    <w:rsid w:val="0013760D"/>
    <w:rsid w:val="00140964"/>
    <w:rsid w:val="0014176D"/>
    <w:rsid w:val="00145188"/>
    <w:rsid w:val="00146EB4"/>
    <w:rsid w:val="001507EE"/>
    <w:rsid w:val="00153CED"/>
    <w:rsid w:val="00153F3E"/>
    <w:rsid w:val="00164BA1"/>
    <w:rsid w:val="00166AE0"/>
    <w:rsid w:val="00167717"/>
    <w:rsid w:val="0017092E"/>
    <w:rsid w:val="001718B5"/>
    <w:rsid w:val="00171E5D"/>
    <w:rsid w:val="00172F96"/>
    <w:rsid w:val="0017428C"/>
    <w:rsid w:val="00175A0E"/>
    <w:rsid w:val="00181E1D"/>
    <w:rsid w:val="00187FAE"/>
    <w:rsid w:val="00191F43"/>
    <w:rsid w:val="001943DC"/>
    <w:rsid w:val="00196B95"/>
    <w:rsid w:val="001A0F8C"/>
    <w:rsid w:val="001A62D2"/>
    <w:rsid w:val="001A671A"/>
    <w:rsid w:val="001A7D3C"/>
    <w:rsid w:val="001B083F"/>
    <w:rsid w:val="001B1F5A"/>
    <w:rsid w:val="001B2535"/>
    <w:rsid w:val="001B64E8"/>
    <w:rsid w:val="001B7B07"/>
    <w:rsid w:val="001C054B"/>
    <w:rsid w:val="001C4AB5"/>
    <w:rsid w:val="001C6E92"/>
    <w:rsid w:val="001C735E"/>
    <w:rsid w:val="001C7CE6"/>
    <w:rsid w:val="001D107F"/>
    <w:rsid w:val="001D23BD"/>
    <w:rsid w:val="001D2DB1"/>
    <w:rsid w:val="001D52D0"/>
    <w:rsid w:val="001E0A95"/>
    <w:rsid w:val="001E0CA1"/>
    <w:rsid w:val="001E6632"/>
    <w:rsid w:val="001E7FCC"/>
    <w:rsid w:val="001F6013"/>
    <w:rsid w:val="00200A4C"/>
    <w:rsid w:val="0020183A"/>
    <w:rsid w:val="00202008"/>
    <w:rsid w:val="00202904"/>
    <w:rsid w:val="00204C06"/>
    <w:rsid w:val="0020765B"/>
    <w:rsid w:val="00213D5D"/>
    <w:rsid w:val="00216FBF"/>
    <w:rsid w:val="0022376C"/>
    <w:rsid w:val="00223FE6"/>
    <w:rsid w:val="002260AB"/>
    <w:rsid w:val="00226828"/>
    <w:rsid w:val="00231962"/>
    <w:rsid w:val="00232E7D"/>
    <w:rsid w:val="00244372"/>
    <w:rsid w:val="00246A0E"/>
    <w:rsid w:val="00250CB9"/>
    <w:rsid w:val="00250D08"/>
    <w:rsid w:val="002545D8"/>
    <w:rsid w:val="002545F9"/>
    <w:rsid w:val="00262CC4"/>
    <w:rsid w:val="002676F5"/>
    <w:rsid w:val="00270371"/>
    <w:rsid w:val="00276239"/>
    <w:rsid w:val="0027623B"/>
    <w:rsid w:val="002764E0"/>
    <w:rsid w:val="00276679"/>
    <w:rsid w:val="00276B00"/>
    <w:rsid w:val="00277B52"/>
    <w:rsid w:val="00280F5B"/>
    <w:rsid w:val="0028497C"/>
    <w:rsid w:val="002903F3"/>
    <w:rsid w:val="00290E48"/>
    <w:rsid w:val="00291BD5"/>
    <w:rsid w:val="00292034"/>
    <w:rsid w:val="00295E34"/>
    <w:rsid w:val="00296417"/>
    <w:rsid w:val="00296DE1"/>
    <w:rsid w:val="002A2C01"/>
    <w:rsid w:val="002B11BF"/>
    <w:rsid w:val="002B6250"/>
    <w:rsid w:val="002C1B75"/>
    <w:rsid w:val="002C22E3"/>
    <w:rsid w:val="002C4E9B"/>
    <w:rsid w:val="002C62CD"/>
    <w:rsid w:val="002C642C"/>
    <w:rsid w:val="002D00DA"/>
    <w:rsid w:val="002D38CB"/>
    <w:rsid w:val="002D4A98"/>
    <w:rsid w:val="002D6982"/>
    <w:rsid w:val="002F07F6"/>
    <w:rsid w:val="002F12DC"/>
    <w:rsid w:val="002F19A6"/>
    <w:rsid w:val="002F23FD"/>
    <w:rsid w:val="002F5E26"/>
    <w:rsid w:val="002F6DF4"/>
    <w:rsid w:val="0030111D"/>
    <w:rsid w:val="003029BD"/>
    <w:rsid w:val="003059B7"/>
    <w:rsid w:val="00307440"/>
    <w:rsid w:val="0031420C"/>
    <w:rsid w:val="0031496E"/>
    <w:rsid w:val="003160B9"/>
    <w:rsid w:val="003302FD"/>
    <w:rsid w:val="0034231D"/>
    <w:rsid w:val="0034370C"/>
    <w:rsid w:val="00345AA8"/>
    <w:rsid w:val="00347C7A"/>
    <w:rsid w:val="00352345"/>
    <w:rsid w:val="00354E23"/>
    <w:rsid w:val="0035570E"/>
    <w:rsid w:val="003576B5"/>
    <w:rsid w:val="003578E8"/>
    <w:rsid w:val="003630E1"/>
    <w:rsid w:val="00365DB2"/>
    <w:rsid w:val="003706EC"/>
    <w:rsid w:val="00370AAD"/>
    <w:rsid w:val="00393A8D"/>
    <w:rsid w:val="003A1773"/>
    <w:rsid w:val="003A2A84"/>
    <w:rsid w:val="003A2ABC"/>
    <w:rsid w:val="003A60D4"/>
    <w:rsid w:val="003A7EC2"/>
    <w:rsid w:val="003B007F"/>
    <w:rsid w:val="003B1258"/>
    <w:rsid w:val="003B22EE"/>
    <w:rsid w:val="003B3873"/>
    <w:rsid w:val="003B4494"/>
    <w:rsid w:val="003B5E12"/>
    <w:rsid w:val="003B7CEF"/>
    <w:rsid w:val="003C20F8"/>
    <w:rsid w:val="003C601A"/>
    <w:rsid w:val="003C7176"/>
    <w:rsid w:val="003D7040"/>
    <w:rsid w:val="003E020C"/>
    <w:rsid w:val="003E0E5E"/>
    <w:rsid w:val="003E15FD"/>
    <w:rsid w:val="003F1D7F"/>
    <w:rsid w:val="003F37F9"/>
    <w:rsid w:val="003F5576"/>
    <w:rsid w:val="003F6FE2"/>
    <w:rsid w:val="003F7E8E"/>
    <w:rsid w:val="00401A21"/>
    <w:rsid w:val="00402DDF"/>
    <w:rsid w:val="0040532D"/>
    <w:rsid w:val="00405777"/>
    <w:rsid w:val="004116FC"/>
    <w:rsid w:val="004119DC"/>
    <w:rsid w:val="00411B27"/>
    <w:rsid w:val="004154F2"/>
    <w:rsid w:val="00416B2A"/>
    <w:rsid w:val="00420B73"/>
    <w:rsid w:val="0042689C"/>
    <w:rsid w:val="00427D38"/>
    <w:rsid w:val="004307B9"/>
    <w:rsid w:val="00434528"/>
    <w:rsid w:val="00436F87"/>
    <w:rsid w:val="004378D8"/>
    <w:rsid w:val="00440910"/>
    <w:rsid w:val="0044281C"/>
    <w:rsid w:val="004470A6"/>
    <w:rsid w:val="004474ED"/>
    <w:rsid w:val="004502A6"/>
    <w:rsid w:val="004524F7"/>
    <w:rsid w:val="00454469"/>
    <w:rsid w:val="00455FDA"/>
    <w:rsid w:val="00466FE0"/>
    <w:rsid w:val="0047018A"/>
    <w:rsid w:val="00472E82"/>
    <w:rsid w:val="00473FD4"/>
    <w:rsid w:val="0047452A"/>
    <w:rsid w:val="004801F0"/>
    <w:rsid w:val="00480948"/>
    <w:rsid w:val="00482008"/>
    <w:rsid w:val="00483C56"/>
    <w:rsid w:val="004846FF"/>
    <w:rsid w:val="0049071A"/>
    <w:rsid w:val="00490F58"/>
    <w:rsid w:val="004974CA"/>
    <w:rsid w:val="00497FFC"/>
    <w:rsid w:val="004A51BC"/>
    <w:rsid w:val="004B1F1C"/>
    <w:rsid w:val="004C0E15"/>
    <w:rsid w:val="004C0FDB"/>
    <w:rsid w:val="004C3407"/>
    <w:rsid w:val="004C6DEA"/>
    <w:rsid w:val="004D293B"/>
    <w:rsid w:val="004D32F5"/>
    <w:rsid w:val="004E200F"/>
    <w:rsid w:val="004E570F"/>
    <w:rsid w:val="004F3994"/>
    <w:rsid w:val="004F40EA"/>
    <w:rsid w:val="004F4183"/>
    <w:rsid w:val="004F7BDE"/>
    <w:rsid w:val="00501386"/>
    <w:rsid w:val="005040D8"/>
    <w:rsid w:val="00504A4C"/>
    <w:rsid w:val="005059C7"/>
    <w:rsid w:val="00506B6C"/>
    <w:rsid w:val="005075CD"/>
    <w:rsid w:val="00511D14"/>
    <w:rsid w:val="00511FD2"/>
    <w:rsid w:val="00513850"/>
    <w:rsid w:val="00514B9E"/>
    <w:rsid w:val="00517E79"/>
    <w:rsid w:val="00524588"/>
    <w:rsid w:val="005245D8"/>
    <w:rsid w:val="00531BC4"/>
    <w:rsid w:val="00534107"/>
    <w:rsid w:val="00536A1C"/>
    <w:rsid w:val="00541D61"/>
    <w:rsid w:val="00544C4F"/>
    <w:rsid w:val="0054523E"/>
    <w:rsid w:val="00546B34"/>
    <w:rsid w:val="00547B8D"/>
    <w:rsid w:val="00555D3C"/>
    <w:rsid w:val="00555F85"/>
    <w:rsid w:val="005578A9"/>
    <w:rsid w:val="00567B15"/>
    <w:rsid w:val="00567E5B"/>
    <w:rsid w:val="00576B28"/>
    <w:rsid w:val="00584768"/>
    <w:rsid w:val="00587EE0"/>
    <w:rsid w:val="00595624"/>
    <w:rsid w:val="00595F59"/>
    <w:rsid w:val="00596275"/>
    <w:rsid w:val="00596799"/>
    <w:rsid w:val="00596F36"/>
    <w:rsid w:val="00597C91"/>
    <w:rsid w:val="005A08A2"/>
    <w:rsid w:val="005B12DB"/>
    <w:rsid w:val="005B28E7"/>
    <w:rsid w:val="005B42B9"/>
    <w:rsid w:val="005B7A26"/>
    <w:rsid w:val="005C0AE4"/>
    <w:rsid w:val="005C7271"/>
    <w:rsid w:val="005C72D9"/>
    <w:rsid w:val="005C7329"/>
    <w:rsid w:val="005C7F03"/>
    <w:rsid w:val="005D0686"/>
    <w:rsid w:val="005D401F"/>
    <w:rsid w:val="005D5B23"/>
    <w:rsid w:val="005D602B"/>
    <w:rsid w:val="005D67AE"/>
    <w:rsid w:val="005D68FA"/>
    <w:rsid w:val="005D7DB5"/>
    <w:rsid w:val="005E0530"/>
    <w:rsid w:val="005E0CF8"/>
    <w:rsid w:val="005E14F0"/>
    <w:rsid w:val="005E5AEC"/>
    <w:rsid w:val="005E6F97"/>
    <w:rsid w:val="005E7B53"/>
    <w:rsid w:val="005F018A"/>
    <w:rsid w:val="005F10CA"/>
    <w:rsid w:val="005F16FE"/>
    <w:rsid w:val="005F1D8B"/>
    <w:rsid w:val="005F353C"/>
    <w:rsid w:val="005F5DFC"/>
    <w:rsid w:val="00600488"/>
    <w:rsid w:val="00600E06"/>
    <w:rsid w:val="006028E0"/>
    <w:rsid w:val="006032C5"/>
    <w:rsid w:val="006037B6"/>
    <w:rsid w:val="00610504"/>
    <w:rsid w:val="00611A87"/>
    <w:rsid w:val="00622CDF"/>
    <w:rsid w:val="00632C46"/>
    <w:rsid w:val="00634AE9"/>
    <w:rsid w:val="006416A3"/>
    <w:rsid w:val="00652390"/>
    <w:rsid w:val="00652E68"/>
    <w:rsid w:val="006550B7"/>
    <w:rsid w:val="00662772"/>
    <w:rsid w:val="00663146"/>
    <w:rsid w:val="00663672"/>
    <w:rsid w:val="00664904"/>
    <w:rsid w:val="00665423"/>
    <w:rsid w:val="0067612B"/>
    <w:rsid w:val="006769AC"/>
    <w:rsid w:val="006779ED"/>
    <w:rsid w:val="00682124"/>
    <w:rsid w:val="006829FC"/>
    <w:rsid w:val="0068369C"/>
    <w:rsid w:val="0068384C"/>
    <w:rsid w:val="006851CD"/>
    <w:rsid w:val="00687FC6"/>
    <w:rsid w:val="006A23F9"/>
    <w:rsid w:val="006A445E"/>
    <w:rsid w:val="006A567D"/>
    <w:rsid w:val="006A68AC"/>
    <w:rsid w:val="006A748C"/>
    <w:rsid w:val="006B0A10"/>
    <w:rsid w:val="006B248D"/>
    <w:rsid w:val="006B3DCD"/>
    <w:rsid w:val="006B54EF"/>
    <w:rsid w:val="006C616B"/>
    <w:rsid w:val="006D01C5"/>
    <w:rsid w:val="006D31A2"/>
    <w:rsid w:val="006D7B74"/>
    <w:rsid w:val="006E175C"/>
    <w:rsid w:val="006E3D03"/>
    <w:rsid w:val="006F0461"/>
    <w:rsid w:val="007006AC"/>
    <w:rsid w:val="007027DB"/>
    <w:rsid w:val="0070449F"/>
    <w:rsid w:val="007127ED"/>
    <w:rsid w:val="007151A3"/>
    <w:rsid w:val="00715A84"/>
    <w:rsid w:val="0071608E"/>
    <w:rsid w:val="007256B7"/>
    <w:rsid w:val="00731F5F"/>
    <w:rsid w:val="00737DA6"/>
    <w:rsid w:val="007505C7"/>
    <w:rsid w:val="00752659"/>
    <w:rsid w:val="0075349C"/>
    <w:rsid w:val="007548AB"/>
    <w:rsid w:val="0076643A"/>
    <w:rsid w:val="0077020C"/>
    <w:rsid w:val="00772E9A"/>
    <w:rsid w:val="0077354D"/>
    <w:rsid w:val="00777BC3"/>
    <w:rsid w:val="00782A44"/>
    <w:rsid w:val="0078762C"/>
    <w:rsid w:val="00791343"/>
    <w:rsid w:val="00792D3B"/>
    <w:rsid w:val="0079580D"/>
    <w:rsid w:val="00797B12"/>
    <w:rsid w:val="007A5510"/>
    <w:rsid w:val="007A7AC2"/>
    <w:rsid w:val="007B01C9"/>
    <w:rsid w:val="007B5497"/>
    <w:rsid w:val="007B63EE"/>
    <w:rsid w:val="007C0635"/>
    <w:rsid w:val="007C3221"/>
    <w:rsid w:val="007D047C"/>
    <w:rsid w:val="007D2458"/>
    <w:rsid w:val="007D56A5"/>
    <w:rsid w:val="007F225C"/>
    <w:rsid w:val="007F26C1"/>
    <w:rsid w:val="007F416F"/>
    <w:rsid w:val="007F4F08"/>
    <w:rsid w:val="008026C6"/>
    <w:rsid w:val="008064E5"/>
    <w:rsid w:val="008103A1"/>
    <w:rsid w:val="00811145"/>
    <w:rsid w:val="00814F41"/>
    <w:rsid w:val="0081671D"/>
    <w:rsid w:val="0081795E"/>
    <w:rsid w:val="0082110C"/>
    <w:rsid w:val="0082443C"/>
    <w:rsid w:val="00826E81"/>
    <w:rsid w:val="00827457"/>
    <w:rsid w:val="00830472"/>
    <w:rsid w:val="008323F9"/>
    <w:rsid w:val="008333FA"/>
    <w:rsid w:val="00833A36"/>
    <w:rsid w:val="00837CB7"/>
    <w:rsid w:val="00840814"/>
    <w:rsid w:val="0084535E"/>
    <w:rsid w:val="008512EB"/>
    <w:rsid w:val="008513F9"/>
    <w:rsid w:val="0085776B"/>
    <w:rsid w:val="0086003E"/>
    <w:rsid w:val="00862567"/>
    <w:rsid w:val="00864CCE"/>
    <w:rsid w:val="0086535A"/>
    <w:rsid w:val="008727B2"/>
    <w:rsid w:val="008746C7"/>
    <w:rsid w:val="00881F1C"/>
    <w:rsid w:val="00882C82"/>
    <w:rsid w:val="00883818"/>
    <w:rsid w:val="00883955"/>
    <w:rsid w:val="00885F3C"/>
    <w:rsid w:val="008863CF"/>
    <w:rsid w:val="008878D6"/>
    <w:rsid w:val="00890161"/>
    <w:rsid w:val="0089143E"/>
    <w:rsid w:val="00892ABA"/>
    <w:rsid w:val="008A1554"/>
    <w:rsid w:val="008B33E7"/>
    <w:rsid w:val="008C0B2A"/>
    <w:rsid w:val="008C3FBF"/>
    <w:rsid w:val="008C7129"/>
    <w:rsid w:val="008D49DB"/>
    <w:rsid w:val="008F00CC"/>
    <w:rsid w:val="008F0A28"/>
    <w:rsid w:val="008F7ABA"/>
    <w:rsid w:val="00904EF8"/>
    <w:rsid w:val="00905686"/>
    <w:rsid w:val="00911993"/>
    <w:rsid w:val="00912B6B"/>
    <w:rsid w:val="00913067"/>
    <w:rsid w:val="00914439"/>
    <w:rsid w:val="00914E3B"/>
    <w:rsid w:val="00932263"/>
    <w:rsid w:val="00933EBF"/>
    <w:rsid w:val="009347DC"/>
    <w:rsid w:val="00935B0D"/>
    <w:rsid w:val="00941D28"/>
    <w:rsid w:val="00942A49"/>
    <w:rsid w:val="0094470F"/>
    <w:rsid w:val="00947821"/>
    <w:rsid w:val="009527D0"/>
    <w:rsid w:val="0095345A"/>
    <w:rsid w:val="009544DF"/>
    <w:rsid w:val="00954FE9"/>
    <w:rsid w:val="0095731F"/>
    <w:rsid w:val="00963CE8"/>
    <w:rsid w:val="009651FE"/>
    <w:rsid w:val="009677F3"/>
    <w:rsid w:val="0098061C"/>
    <w:rsid w:val="00980A13"/>
    <w:rsid w:val="00981411"/>
    <w:rsid w:val="00982DFD"/>
    <w:rsid w:val="00984A04"/>
    <w:rsid w:val="0098500B"/>
    <w:rsid w:val="0098603B"/>
    <w:rsid w:val="00992293"/>
    <w:rsid w:val="009A0742"/>
    <w:rsid w:val="009A0A67"/>
    <w:rsid w:val="009A2352"/>
    <w:rsid w:val="009A24C8"/>
    <w:rsid w:val="009A58C8"/>
    <w:rsid w:val="009B3149"/>
    <w:rsid w:val="009B3DCA"/>
    <w:rsid w:val="009B513B"/>
    <w:rsid w:val="009B7968"/>
    <w:rsid w:val="009C0141"/>
    <w:rsid w:val="009C3626"/>
    <w:rsid w:val="009C3DF1"/>
    <w:rsid w:val="009D07CF"/>
    <w:rsid w:val="009D12A1"/>
    <w:rsid w:val="009D232D"/>
    <w:rsid w:val="009D2E17"/>
    <w:rsid w:val="009D398D"/>
    <w:rsid w:val="009D5487"/>
    <w:rsid w:val="009D7811"/>
    <w:rsid w:val="009D7D5F"/>
    <w:rsid w:val="009D7E76"/>
    <w:rsid w:val="009E3BA3"/>
    <w:rsid w:val="009E3E4D"/>
    <w:rsid w:val="009E7C5C"/>
    <w:rsid w:val="009F6717"/>
    <w:rsid w:val="009F7A5B"/>
    <w:rsid w:val="009F7AF4"/>
    <w:rsid w:val="00A01B15"/>
    <w:rsid w:val="00A04157"/>
    <w:rsid w:val="00A04CA0"/>
    <w:rsid w:val="00A1290F"/>
    <w:rsid w:val="00A13624"/>
    <w:rsid w:val="00A14821"/>
    <w:rsid w:val="00A24563"/>
    <w:rsid w:val="00A25EDB"/>
    <w:rsid w:val="00A268C7"/>
    <w:rsid w:val="00A273FC"/>
    <w:rsid w:val="00A321AF"/>
    <w:rsid w:val="00A34660"/>
    <w:rsid w:val="00A37DE6"/>
    <w:rsid w:val="00A41D64"/>
    <w:rsid w:val="00A4427A"/>
    <w:rsid w:val="00A44780"/>
    <w:rsid w:val="00A508E1"/>
    <w:rsid w:val="00A50955"/>
    <w:rsid w:val="00A53428"/>
    <w:rsid w:val="00A5516D"/>
    <w:rsid w:val="00A62458"/>
    <w:rsid w:val="00A63177"/>
    <w:rsid w:val="00A658F4"/>
    <w:rsid w:val="00A71120"/>
    <w:rsid w:val="00A7426C"/>
    <w:rsid w:val="00A7520C"/>
    <w:rsid w:val="00A76B81"/>
    <w:rsid w:val="00A77EC2"/>
    <w:rsid w:val="00A83B5B"/>
    <w:rsid w:val="00A83C1D"/>
    <w:rsid w:val="00A857DF"/>
    <w:rsid w:val="00A85FF5"/>
    <w:rsid w:val="00A86335"/>
    <w:rsid w:val="00A910F0"/>
    <w:rsid w:val="00A92711"/>
    <w:rsid w:val="00A935FB"/>
    <w:rsid w:val="00A95160"/>
    <w:rsid w:val="00A95D4F"/>
    <w:rsid w:val="00AA0B67"/>
    <w:rsid w:val="00AB0752"/>
    <w:rsid w:val="00AB1C01"/>
    <w:rsid w:val="00AB2F90"/>
    <w:rsid w:val="00AB5A23"/>
    <w:rsid w:val="00AB5AA2"/>
    <w:rsid w:val="00AC55DF"/>
    <w:rsid w:val="00AC6AC5"/>
    <w:rsid w:val="00AC75C2"/>
    <w:rsid w:val="00AC7987"/>
    <w:rsid w:val="00AD1CB7"/>
    <w:rsid w:val="00AD42A3"/>
    <w:rsid w:val="00AD46D4"/>
    <w:rsid w:val="00AE2484"/>
    <w:rsid w:val="00AE4A21"/>
    <w:rsid w:val="00AF12CB"/>
    <w:rsid w:val="00AF4511"/>
    <w:rsid w:val="00AF5C51"/>
    <w:rsid w:val="00AF5E25"/>
    <w:rsid w:val="00AF6613"/>
    <w:rsid w:val="00AF72D2"/>
    <w:rsid w:val="00B012D1"/>
    <w:rsid w:val="00B0150A"/>
    <w:rsid w:val="00B02BD8"/>
    <w:rsid w:val="00B034A1"/>
    <w:rsid w:val="00B04D6C"/>
    <w:rsid w:val="00B110D8"/>
    <w:rsid w:val="00B11A5A"/>
    <w:rsid w:val="00B150B4"/>
    <w:rsid w:val="00B17FCA"/>
    <w:rsid w:val="00B27252"/>
    <w:rsid w:val="00B27F7A"/>
    <w:rsid w:val="00B31329"/>
    <w:rsid w:val="00B325F4"/>
    <w:rsid w:val="00B32A0E"/>
    <w:rsid w:val="00B35013"/>
    <w:rsid w:val="00B375BE"/>
    <w:rsid w:val="00B40025"/>
    <w:rsid w:val="00B41BA7"/>
    <w:rsid w:val="00B42484"/>
    <w:rsid w:val="00B43D6F"/>
    <w:rsid w:val="00B479C8"/>
    <w:rsid w:val="00B5126F"/>
    <w:rsid w:val="00B512B4"/>
    <w:rsid w:val="00B53AF5"/>
    <w:rsid w:val="00B54139"/>
    <w:rsid w:val="00B5458D"/>
    <w:rsid w:val="00B577A1"/>
    <w:rsid w:val="00B5784D"/>
    <w:rsid w:val="00B61D8B"/>
    <w:rsid w:val="00B62A1F"/>
    <w:rsid w:val="00B658D9"/>
    <w:rsid w:val="00B67A9D"/>
    <w:rsid w:val="00B71F7D"/>
    <w:rsid w:val="00B72F21"/>
    <w:rsid w:val="00B72F67"/>
    <w:rsid w:val="00B73772"/>
    <w:rsid w:val="00B738EE"/>
    <w:rsid w:val="00B7643F"/>
    <w:rsid w:val="00B7692E"/>
    <w:rsid w:val="00B77AEB"/>
    <w:rsid w:val="00B83995"/>
    <w:rsid w:val="00B83BBF"/>
    <w:rsid w:val="00B84E6A"/>
    <w:rsid w:val="00B85DC6"/>
    <w:rsid w:val="00B90802"/>
    <w:rsid w:val="00B91E6D"/>
    <w:rsid w:val="00B92DC1"/>
    <w:rsid w:val="00B93C02"/>
    <w:rsid w:val="00B94069"/>
    <w:rsid w:val="00B95305"/>
    <w:rsid w:val="00B95362"/>
    <w:rsid w:val="00BA1722"/>
    <w:rsid w:val="00BA3041"/>
    <w:rsid w:val="00BA3B72"/>
    <w:rsid w:val="00BA6076"/>
    <w:rsid w:val="00BA6E70"/>
    <w:rsid w:val="00BB3CA5"/>
    <w:rsid w:val="00BB3CA7"/>
    <w:rsid w:val="00BB7D27"/>
    <w:rsid w:val="00BC3B87"/>
    <w:rsid w:val="00BC44C4"/>
    <w:rsid w:val="00BC6246"/>
    <w:rsid w:val="00BE40D1"/>
    <w:rsid w:val="00BF5113"/>
    <w:rsid w:val="00C0561D"/>
    <w:rsid w:val="00C070FB"/>
    <w:rsid w:val="00C13413"/>
    <w:rsid w:val="00C1461E"/>
    <w:rsid w:val="00C20A5D"/>
    <w:rsid w:val="00C22CED"/>
    <w:rsid w:val="00C25747"/>
    <w:rsid w:val="00C3264D"/>
    <w:rsid w:val="00C35C08"/>
    <w:rsid w:val="00C37051"/>
    <w:rsid w:val="00C403B7"/>
    <w:rsid w:val="00C42351"/>
    <w:rsid w:val="00C434CC"/>
    <w:rsid w:val="00C52C9D"/>
    <w:rsid w:val="00C543AC"/>
    <w:rsid w:val="00C61A4B"/>
    <w:rsid w:val="00C679DB"/>
    <w:rsid w:val="00C70CDF"/>
    <w:rsid w:val="00C70E37"/>
    <w:rsid w:val="00C77309"/>
    <w:rsid w:val="00C81220"/>
    <w:rsid w:val="00C819A1"/>
    <w:rsid w:val="00C8325F"/>
    <w:rsid w:val="00C850D4"/>
    <w:rsid w:val="00C85E03"/>
    <w:rsid w:val="00C8721B"/>
    <w:rsid w:val="00C9338E"/>
    <w:rsid w:val="00C962EE"/>
    <w:rsid w:val="00C975CF"/>
    <w:rsid w:val="00C97833"/>
    <w:rsid w:val="00CA260B"/>
    <w:rsid w:val="00CA2A1F"/>
    <w:rsid w:val="00CA2A81"/>
    <w:rsid w:val="00CA39A7"/>
    <w:rsid w:val="00CA4CCF"/>
    <w:rsid w:val="00CA514E"/>
    <w:rsid w:val="00CA5475"/>
    <w:rsid w:val="00CA6BA6"/>
    <w:rsid w:val="00CA70D8"/>
    <w:rsid w:val="00CB1107"/>
    <w:rsid w:val="00CB22AF"/>
    <w:rsid w:val="00CB6D7A"/>
    <w:rsid w:val="00CC0751"/>
    <w:rsid w:val="00CC6EA5"/>
    <w:rsid w:val="00CC7C94"/>
    <w:rsid w:val="00CD1BA7"/>
    <w:rsid w:val="00CD245E"/>
    <w:rsid w:val="00CD3386"/>
    <w:rsid w:val="00CD35E0"/>
    <w:rsid w:val="00CE37A5"/>
    <w:rsid w:val="00CF3B63"/>
    <w:rsid w:val="00CF3BBC"/>
    <w:rsid w:val="00CF594E"/>
    <w:rsid w:val="00CF5D2B"/>
    <w:rsid w:val="00D01E5D"/>
    <w:rsid w:val="00D04030"/>
    <w:rsid w:val="00D050F0"/>
    <w:rsid w:val="00D0572E"/>
    <w:rsid w:val="00D071CD"/>
    <w:rsid w:val="00D119F2"/>
    <w:rsid w:val="00D12C91"/>
    <w:rsid w:val="00D13E2D"/>
    <w:rsid w:val="00D1617C"/>
    <w:rsid w:val="00D20F72"/>
    <w:rsid w:val="00D21B4C"/>
    <w:rsid w:val="00D26257"/>
    <w:rsid w:val="00D3092C"/>
    <w:rsid w:val="00D3728E"/>
    <w:rsid w:val="00D40074"/>
    <w:rsid w:val="00D40FDF"/>
    <w:rsid w:val="00D4188A"/>
    <w:rsid w:val="00D42EA8"/>
    <w:rsid w:val="00D433BD"/>
    <w:rsid w:val="00D45C6E"/>
    <w:rsid w:val="00D45E5C"/>
    <w:rsid w:val="00D47A19"/>
    <w:rsid w:val="00D50571"/>
    <w:rsid w:val="00D53A7F"/>
    <w:rsid w:val="00D5754C"/>
    <w:rsid w:val="00D5756A"/>
    <w:rsid w:val="00D600AF"/>
    <w:rsid w:val="00D60D91"/>
    <w:rsid w:val="00D62300"/>
    <w:rsid w:val="00D65D1D"/>
    <w:rsid w:val="00D70AA0"/>
    <w:rsid w:val="00D755B6"/>
    <w:rsid w:val="00D81E5A"/>
    <w:rsid w:val="00D97F52"/>
    <w:rsid w:val="00DA262B"/>
    <w:rsid w:val="00DA423D"/>
    <w:rsid w:val="00DA5A62"/>
    <w:rsid w:val="00DB1163"/>
    <w:rsid w:val="00DB12E9"/>
    <w:rsid w:val="00DB167E"/>
    <w:rsid w:val="00DB2B12"/>
    <w:rsid w:val="00DB43A9"/>
    <w:rsid w:val="00DC027B"/>
    <w:rsid w:val="00DC1E67"/>
    <w:rsid w:val="00DC78EC"/>
    <w:rsid w:val="00DC7E0A"/>
    <w:rsid w:val="00DD184C"/>
    <w:rsid w:val="00DD2231"/>
    <w:rsid w:val="00DD3866"/>
    <w:rsid w:val="00DD400C"/>
    <w:rsid w:val="00DD70F1"/>
    <w:rsid w:val="00DE013E"/>
    <w:rsid w:val="00DE2A42"/>
    <w:rsid w:val="00DE533A"/>
    <w:rsid w:val="00DF1DF9"/>
    <w:rsid w:val="00DF72CA"/>
    <w:rsid w:val="00E02D65"/>
    <w:rsid w:val="00E039E8"/>
    <w:rsid w:val="00E03CD0"/>
    <w:rsid w:val="00E041FC"/>
    <w:rsid w:val="00E06A52"/>
    <w:rsid w:val="00E06EB3"/>
    <w:rsid w:val="00E1112E"/>
    <w:rsid w:val="00E12A1F"/>
    <w:rsid w:val="00E12BD2"/>
    <w:rsid w:val="00E13558"/>
    <w:rsid w:val="00E13646"/>
    <w:rsid w:val="00E2039C"/>
    <w:rsid w:val="00E22AB3"/>
    <w:rsid w:val="00E30613"/>
    <w:rsid w:val="00E34E71"/>
    <w:rsid w:val="00E37174"/>
    <w:rsid w:val="00E37B2A"/>
    <w:rsid w:val="00E37FCE"/>
    <w:rsid w:val="00E42814"/>
    <w:rsid w:val="00E45B8B"/>
    <w:rsid w:val="00E46F49"/>
    <w:rsid w:val="00E47261"/>
    <w:rsid w:val="00E5415B"/>
    <w:rsid w:val="00E55409"/>
    <w:rsid w:val="00E60ECD"/>
    <w:rsid w:val="00E61200"/>
    <w:rsid w:val="00E62297"/>
    <w:rsid w:val="00E64051"/>
    <w:rsid w:val="00E64EDE"/>
    <w:rsid w:val="00E71A09"/>
    <w:rsid w:val="00E73992"/>
    <w:rsid w:val="00E75FE1"/>
    <w:rsid w:val="00E913CB"/>
    <w:rsid w:val="00E91CA0"/>
    <w:rsid w:val="00E92A7E"/>
    <w:rsid w:val="00EA12CF"/>
    <w:rsid w:val="00EA4460"/>
    <w:rsid w:val="00EA4DAC"/>
    <w:rsid w:val="00EA5C13"/>
    <w:rsid w:val="00EA5E75"/>
    <w:rsid w:val="00EA7072"/>
    <w:rsid w:val="00EB062F"/>
    <w:rsid w:val="00EB20B8"/>
    <w:rsid w:val="00EB25C2"/>
    <w:rsid w:val="00EB390C"/>
    <w:rsid w:val="00EB6717"/>
    <w:rsid w:val="00EC16D8"/>
    <w:rsid w:val="00EC5F07"/>
    <w:rsid w:val="00EC6BAE"/>
    <w:rsid w:val="00ED0E73"/>
    <w:rsid w:val="00ED2058"/>
    <w:rsid w:val="00ED31F0"/>
    <w:rsid w:val="00ED3252"/>
    <w:rsid w:val="00ED62E4"/>
    <w:rsid w:val="00EE1288"/>
    <w:rsid w:val="00EE1CE7"/>
    <w:rsid w:val="00EF23F7"/>
    <w:rsid w:val="00EF7EBD"/>
    <w:rsid w:val="00F05E53"/>
    <w:rsid w:val="00F069C6"/>
    <w:rsid w:val="00F07AE1"/>
    <w:rsid w:val="00F11030"/>
    <w:rsid w:val="00F1144D"/>
    <w:rsid w:val="00F12127"/>
    <w:rsid w:val="00F13A23"/>
    <w:rsid w:val="00F1538A"/>
    <w:rsid w:val="00F225E3"/>
    <w:rsid w:val="00F25691"/>
    <w:rsid w:val="00F305FB"/>
    <w:rsid w:val="00F31512"/>
    <w:rsid w:val="00F33017"/>
    <w:rsid w:val="00F41184"/>
    <w:rsid w:val="00F419BB"/>
    <w:rsid w:val="00F457C5"/>
    <w:rsid w:val="00F45A50"/>
    <w:rsid w:val="00F465EC"/>
    <w:rsid w:val="00F57F7C"/>
    <w:rsid w:val="00F60B1A"/>
    <w:rsid w:val="00F60C00"/>
    <w:rsid w:val="00F611B8"/>
    <w:rsid w:val="00F6234A"/>
    <w:rsid w:val="00F63016"/>
    <w:rsid w:val="00F63BB2"/>
    <w:rsid w:val="00F67881"/>
    <w:rsid w:val="00F67A0B"/>
    <w:rsid w:val="00F67F13"/>
    <w:rsid w:val="00F726BD"/>
    <w:rsid w:val="00F72AB1"/>
    <w:rsid w:val="00F817B9"/>
    <w:rsid w:val="00F84F4F"/>
    <w:rsid w:val="00F93131"/>
    <w:rsid w:val="00F9546D"/>
    <w:rsid w:val="00F95F70"/>
    <w:rsid w:val="00FA4349"/>
    <w:rsid w:val="00FA4ED1"/>
    <w:rsid w:val="00FA7034"/>
    <w:rsid w:val="00FA789B"/>
    <w:rsid w:val="00FB3045"/>
    <w:rsid w:val="00FB76C3"/>
    <w:rsid w:val="00FC60DD"/>
    <w:rsid w:val="00FC6FC7"/>
    <w:rsid w:val="00FD298E"/>
    <w:rsid w:val="00FD40EC"/>
    <w:rsid w:val="00FD41A0"/>
    <w:rsid w:val="00FD5976"/>
    <w:rsid w:val="00FD5DC3"/>
    <w:rsid w:val="00FE26C2"/>
    <w:rsid w:val="00FE464F"/>
    <w:rsid w:val="00FE5F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5B28E7"/>
    <w:pPr>
      <w:spacing w:after="200" w:line="276" w:lineRule="auto"/>
    </w:pPr>
    <w:rPr>
      <w:rFonts w:cs="Calibri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A4460"/>
    <w:pPr>
      <w:keepNext/>
      <w:keepLines/>
      <w:spacing w:before="480" w:after="0"/>
      <w:outlineLvl w:val="0"/>
    </w:pPr>
    <w:rPr>
      <w:rFonts w:ascii="Cambria" w:eastAsia="Times New Roman" w:hAnsi="Cambria" w:cs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D755B6"/>
    <w:pPr>
      <w:keepNext/>
      <w:keepLines/>
      <w:spacing w:before="200" w:after="0"/>
      <w:outlineLvl w:val="1"/>
    </w:pPr>
    <w:rPr>
      <w:rFonts w:ascii="Cambria" w:eastAsia="Times New Roman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9D12A1"/>
    <w:pPr>
      <w:keepNext/>
      <w:keepLines/>
      <w:spacing w:before="200" w:after="0"/>
      <w:outlineLvl w:val="2"/>
    </w:pPr>
    <w:rPr>
      <w:rFonts w:ascii="Cambria" w:eastAsia="Times New Roman" w:hAnsi="Cambria" w:cs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777"/>
    <w:pPr>
      <w:keepNext/>
      <w:keepLines/>
      <w:spacing w:before="200" w:after="0"/>
      <w:outlineLvl w:val="3"/>
    </w:pPr>
    <w:rPr>
      <w:rFonts w:ascii="Cambria" w:eastAsia="Times New Roman" w:hAnsi="Cambria" w:cs="Cambria"/>
      <w:b/>
      <w:bCs/>
      <w:i/>
      <w:iCs/>
      <w:color w:val="4F81BD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EA4460"/>
    <w:rPr>
      <w:rFonts w:ascii="Cambria" w:hAnsi="Cambria" w:cs="Cambria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D755B6"/>
    <w:rPr>
      <w:rFonts w:ascii="Cambria" w:hAnsi="Cambria" w:cs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9D12A1"/>
    <w:rPr>
      <w:rFonts w:ascii="Cambria" w:hAnsi="Cambria" w:cs="Cambria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405777"/>
    <w:rPr>
      <w:rFonts w:ascii="Cambria" w:hAnsi="Cambria" w:cs="Cambria"/>
      <w:b/>
      <w:bCs/>
      <w:i/>
      <w:iCs/>
      <w:color w:val="4F81BD"/>
    </w:rPr>
  </w:style>
  <w:style w:type="paragraph" w:styleId="ListParagraph">
    <w:name w:val="List Paragraph"/>
    <w:basedOn w:val="Normal"/>
    <w:uiPriority w:val="99"/>
    <w:qFormat/>
    <w:rsid w:val="00CA6BA6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rsid w:val="00150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507E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99"/>
    <w:qFormat/>
    <w:rsid w:val="00883818"/>
    <w:pPr>
      <w:outlineLvl w:val="9"/>
    </w:pPr>
  </w:style>
  <w:style w:type="paragraph" w:styleId="TOC1">
    <w:name w:val="toc 1"/>
    <w:basedOn w:val="Normal"/>
    <w:next w:val="Normal"/>
    <w:autoRedefine/>
    <w:uiPriority w:val="99"/>
    <w:semiHidden/>
    <w:rsid w:val="00883818"/>
    <w:pPr>
      <w:spacing w:after="100"/>
    </w:pPr>
  </w:style>
  <w:style w:type="paragraph" w:styleId="TOC2">
    <w:name w:val="toc 2"/>
    <w:basedOn w:val="Normal"/>
    <w:next w:val="Normal"/>
    <w:autoRedefine/>
    <w:uiPriority w:val="99"/>
    <w:semiHidden/>
    <w:rsid w:val="008838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99"/>
    <w:semiHidden/>
    <w:rsid w:val="00883818"/>
    <w:pPr>
      <w:spacing w:after="100"/>
      <w:ind w:left="440"/>
    </w:pPr>
  </w:style>
  <w:style w:type="character" w:styleId="Hyperlink">
    <w:name w:val="Hyperlink"/>
    <w:basedOn w:val="DefaultParagraphFont"/>
    <w:uiPriority w:val="99"/>
    <w:rsid w:val="0088381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rsid w:val="00C85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850D4"/>
  </w:style>
  <w:style w:type="paragraph" w:styleId="Footer">
    <w:name w:val="footer"/>
    <w:basedOn w:val="Normal"/>
    <w:link w:val="FooterChar"/>
    <w:uiPriority w:val="99"/>
    <w:rsid w:val="00C85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850D4"/>
  </w:style>
  <w:style w:type="table" w:styleId="TableGrid">
    <w:name w:val="Table Grid"/>
    <w:basedOn w:val="TableNormal"/>
    <w:uiPriority w:val="99"/>
    <w:rsid w:val="004C0FDB"/>
    <w:rPr>
      <w:rFonts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7552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2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2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mailto:contact@citruspay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730</TotalTime>
  <Pages>24</Pages>
  <Words>1301</Words>
  <Characters>7420</Characters>
  <Application>Microsoft Office Outlook</Application>
  <DocSecurity>0</DocSecurity>
  <Lines>0</Lines>
  <Paragraphs>0</Paragraphs>
  <ScaleCrop>false</ScaleCrop>
  <Company>Talentica Software (I) Pvt. Ltd.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badalb</dc:creator>
  <cp:keywords/>
  <dc:description/>
  <cp:lastModifiedBy>sg</cp:lastModifiedBy>
  <cp:revision>863</cp:revision>
  <dcterms:created xsi:type="dcterms:W3CDTF">2012-04-20T06:09:00Z</dcterms:created>
  <dcterms:modified xsi:type="dcterms:W3CDTF">2015-04-30T10:09:00Z</dcterms:modified>
</cp:coreProperties>
</file>